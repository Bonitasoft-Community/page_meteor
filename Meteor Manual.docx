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00A" w:rsidRDefault="006B6F7D" w:rsidP="00D1600A">
      <w:pPr>
        <w:pStyle w:val="Titre"/>
      </w:pPr>
      <w:r>
        <w:t xml:space="preserve">Meteor </w:t>
      </w:r>
      <w:r w:rsidR="00AE563A">
        <w:t>Manual</w:t>
      </w:r>
    </w:p>
    <w:p w:rsidR="00D1600A" w:rsidRPr="00924C77" w:rsidRDefault="006B6F7D" w:rsidP="00D1600A">
      <w:pPr>
        <w:pStyle w:val="Sous-titre"/>
      </w:pPr>
      <w:r>
        <w:t>Tests</w:t>
      </w:r>
    </w:p>
    <w:p w:rsidR="00D1600A" w:rsidRPr="00924C77" w:rsidRDefault="00812138" w:rsidP="00D1600A">
      <w:pPr>
        <w:pStyle w:val="Signature"/>
      </w:pPr>
      <w:r>
        <w:t>June 2018</w:t>
      </w:r>
    </w:p>
    <w:p w:rsidR="00D1600A" w:rsidRPr="00D1600A" w:rsidRDefault="00D1600A" w:rsidP="00D1600A"/>
    <w:p w:rsidR="00706528" w:rsidRPr="00485F12" w:rsidRDefault="00706528" w:rsidP="00706528">
      <w:pPr>
        <w:pStyle w:val="Signature"/>
        <w:sectPr w:rsidR="00706528" w:rsidRPr="00485F12" w:rsidSect="00DE7B4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0" w:h="16840"/>
          <w:pgMar w:top="1486" w:right="1486" w:bottom="2087" w:left="1486" w:header="1985" w:footer="720" w:gutter="0"/>
          <w:cols w:space="720"/>
          <w:titlePg/>
          <w:docGrid w:linePitch="360"/>
        </w:sectPr>
      </w:pPr>
    </w:p>
    <w:p w:rsidR="00EE5BF3" w:rsidRPr="00485F12" w:rsidRDefault="00EE5BF3" w:rsidP="00706528">
      <w:pPr>
        <w:pStyle w:val="Signature"/>
      </w:pPr>
    </w:p>
    <w:bookmarkStart w:id="0" w:name="_Toc360012336" w:displacedByCustomXml="next"/>
    <w:bookmarkStart w:id="1" w:name="_Toc360012335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z w:val="20"/>
          <w:szCs w:val="22"/>
        </w:rPr>
        <w:id w:val="140733448"/>
        <w:docPartObj>
          <w:docPartGallery w:val="Table of Contents"/>
          <w:docPartUnique/>
        </w:docPartObj>
      </w:sdtPr>
      <w:sdtEndPr>
        <w:rPr>
          <w:lang w:val="fr-FR"/>
        </w:rPr>
      </w:sdtEndPr>
      <w:sdtContent>
        <w:p w:rsidR="00A3606B" w:rsidRDefault="00A3606B">
          <w:pPr>
            <w:pStyle w:val="En-ttedetabledesmatires"/>
          </w:pPr>
          <w:r>
            <w:t>Sommaire</w:t>
          </w:r>
        </w:p>
        <w:p w:rsidR="00296C80" w:rsidRDefault="00947F0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r>
            <w:rPr>
              <w:lang w:val="fr-FR"/>
            </w:rPr>
            <w:fldChar w:fldCharType="begin"/>
          </w:r>
          <w:r w:rsidR="00A3606B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bookmarkStart w:id="2" w:name="_GoBack"/>
          <w:bookmarkEnd w:id="2"/>
          <w:r w:rsidR="00296C80" w:rsidRPr="0025485B">
            <w:rPr>
              <w:rStyle w:val="Lienhypertexte"/>
              <w:noProof/>
            </w:rPr>
            <w:fldChar w:fldCharType="begin"/>
          </w:r>
          <w:r w:rsidR="00296C80" w:rsidRPr="0025485B">
            <w:rPr>
              <w:rStyle w:val="Lienhypertexte"/>
              <w:noProof/>
            </w:rPr>
            <w:instrText xml:space="preserve"> </w:instrText>
          </w:r>
          <w:r w:rsidR="00296C80">
            <w:rPr>
              <w:noProof/>
            </w:rPr>
            <w:instrText>HYPERLINK \l "_Toc489972090"</w:instrText>
          </w:r>
          <w:r w:rsidR="00296C80" w:rsidRPr="0025485B">
            <w:rPr>
              <w:rStyle w:val="Lienhypertexte"/>
              <w:noProof/>
            </w:rPr>
            <w:instrText xml:space="preserve"> </w:instrText>
          </w:r>
          <w:r w:rsidR="00296C80" w:rsidRPr="0025485B">
            <w:rPr>
              <w:rStyle w:val="Lienhypertexte"/>
              <w:noProof/>
            </w:rPr>
          </w:r>
          <w:r w:rsidR="00296C80" w:rsidRPr="0025485B">
            <w:rPr>
              <w:rStyle w:val="Lienhypertexte"/>
              <w:noProof/>
            </w:rPr>
            <w:fldChar w:fldCharType="separate"/>
          </w:r>
          <w:r w:rsidR="00296C80" w:rsidRPr="0025485B">
            <w:rPr>
              <w:rStyle w:val="Lienhypertexte"/>
              <w:noProof/>
            </w:rPr>
            <w:t>1.</w:t>
          </w:r>
          <w:r w:rsidR="00296C80"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  <w:tab/>
          </w:r>
          <w:r w:rsidR="00296C80" w:rsidRPr="0025485B">
            <w:rPr>
              <w:rStyle w:val="Lienhypertexte"/>
              <w:noProof/>
            </w:rPr>
            <w:t>Introduction</w:t>
          </w:r>
          <w:r w:rsidR="00296C80">
            <w:rPr>
              <w:noProof/>
              <w:webHidden/>
            </w:rPr>
            <w:tab/>
          </w:r>
          <w:r w:rsidR="00296C80">
            <w:rPr>
              <w:noProof/>
              <w:webHidden/>
            </w:rPr>
            <w:fldChar w:fldCharType="begin"/>
          </w:r>
          <w:r w:rsidR="00296C80">
            <w:rPr>
              <w:noProof/>
              <w:webHidden/>
            </w:rPr>
            <w:instrText xml:space="preserve"> PAGEREF _Toc489972090 \h </w:instrText>
          </w:r>
          <w:r w:rsidR="00296C80">
            <w:rPr>
              <w:noProof/>
              <w:webHidden/>
            </w:rPr>
          </w:r>
          <w:r w:rsidR="00296C80">
            <w:rPr>
              <w:noProof/>
              <w:webHidden/>
            </w:rPr>
            <w:fldChar w:fldCharType="separate"/>
          </w:r>
          <w:r w:rsidR="00296C80">
            <w:rPr>
              <w:noProof/>
              <w:webHidden/>
            </w:rPr>
            <w:t>3</w:t>
          </w:r>
          <w:r w:rsidR="00296C80">
            <w:rPr>
              <w:noProof/>
              <w:webHidden/>
            </w:rPr>
            <w:fldChar w:fldCharType="end"/>
          </w:r>
          <w:r w:rsidR="00296C80" w:rsidRPr="0025485B">
            <w:rPr>
              <w:rStyle w:val="Lienhypertexte"/>
              <w:noProof/>
            </w:rPr>
            <w:fldChar w:fldCharType="end"/>
          </w:r>
        </w:p>
        <w:p w:rsidR="00296C80" w:rsidRDefault="00296C80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1" w:history="1">
            <w:r w:rsidRPr="0025485B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2" w:history="1">
            <w:r w:rsidRPr="0025485B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3" w:history="1">
            <w:r w:rsidRPr="0025485B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Build a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4" w:history="1">
            <w:r w:rsidRPr="0025485B">
              <w:rPr>
                <w:rStyle w:val="Lienhypertext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5" w:history="1">
            <w:r w:rsidRPr="0025485B">
              <w:rPr>
                <w:rStyle w:val="Lienhypertext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Command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6" w:history="1">
            <w:r w:rsidRPr="0025485B">
              <w:rPr>
                <w:rStyle w:val="Lienhypertexte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Groovy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7" w:history="1">
            <w:r w:rsidRPr="0025485B">
              <w:rPr>
                <w:rStyle w:val="Lienhypertexte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Use an external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8" w:history="1">
            <w:r w:rsidRPr="0025485B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Export / Import the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9" w:history="1">
            <w:r w:rsidRPr="0025485B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Run a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0" w:history="1">
            <w:r w:rsidRPr="0025485B">
              <w:rPr>
                <w:rStyle w:val="Lienhypertexte"/>
                <w:noProof/>
              </w:rPr>
              <w:t>6.5.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Manually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1" w:history="1">
            <w:r w:rsidRPr="0025485B">
              <w:rPr>
                <w:rStyle w:val="Lienhypertexte"/>
                <w:noProof/>
              </w:rPr>
              <w:t>6.6.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By a REST 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2" w:history="1">
            <w:r w:rsidRPr="0025485B">
              <w:rPr>
                <w:rStyle w:val="Lienhypertexte"/>
                <w:noProof/>
              </w:rPr>
              <w:t>6.6.1.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3" w:history="1">
            <w:r w:rsidRPr="0025485B">
              <w:rPr>
                <w:rStyle w:val="Lienhypertexte"/>
                <w:noProof/>
              </w:rPr>
              <w:t>6.6.2.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C80" w:rsidRDefault="00296C80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4" w:history="1">
            <w:r w:rsidRPr="0025485B">
              <w:rPr>
                <w:rStyle w:val="Lienhypertexte"/>
                <w:noProof/>
              </w:rPr>
              <w:t>6.7.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Pr="0025485B">
              <w:rPr>
                <w:rStyle w:val="Lienhypertexte"/>
                <w:noProof/>
              </w:rPr>
              <w:t>Inside a CI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_Toc489972104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5CA" w:rsidRDefault="00947F05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D445CA" w:rsidRPr="00D445CA" w:rsidRDefault="00D445CA" w:rsidP="00D445CA">
      <w:pPr>
        <w:rPr>
          <w:lang w:val="fr-FR"/>
        </w:rPr>
      </w:pPr>
    </w:p>
    <w:p w:rsidR="00D445CA" w:rsidRDefault="00D445CA" w:rsidP="00D445CA">
      <w:pPr>
        <w:rPr>
          <w:lang w:val="fr-FR"/>
        </w:rPr>
      </w:pPr>
    </w:p>
    <w:p w:rsidR="00A3606B" w:rsidRPr="00D445CA" w:rsidRDefault="00D445CA" w:rsidP="00D445CA">
      <w:pPr>
        <w:tabs>
          <w:tab w:val="left" w:pos="3667"/>
        </w:tabs>
        <w:rPr>
          <w:lang w:val="fr-FR"/>
        </w:rPr>
      </w:pPr>
      <w:r>
        <w:rPr>
          <w:lang w:val="fr-FR"/>
        </w:rPr>
        <w:tab/>
      </w:r>
    </w:p>
    <w:bookmarkEnd w:id="1"/>
    <w:bookmarkEnd w:id="0"/>
    <w:p w:rsidR="00D1600A" w:rsidRDefault="00D1600A" w:rsidP="00D1600A">
      <w:pPr>
        <w:rPr>
          <w:lang w:val="es-ES"/>
        </w:rPr>
      </w:pPr>
    </w:p>
    <w:p w:rsidR="00F36975" w:rsidRDefault="00F36975" w:rsidP="00F36975">
      <w:bookmarkStart w:id="3" w:name="_Toc360012339"/>
    </w:p>
    <w:bookmarkEnd w:id="3"/>
    <w:p w:rsidR="00D1600A" w:rsidRDefault="00DE0499" w:rsidP="00D1600A">
      <w:pPr>
        <w:pStyle w:val="Chapter"/>
      </w:pPr>
      <w:r>
        <w:lastRenderedPageBreak/>
        <w:t>Content</w:t>
      </w:r>
    </w:p>
    <w:p w:rsidR="00DE0499" w:rsidRDefault="00DE0499" w:rsidP="00691213">
      <w:pPr>
        <w:pStyle w:val="Titre1"/>
      </w:pPr>
      <w:bookmarkStart w:id="4" w:name="_Toc489972090"/>
      <w:r>
        <w:t>Introduction</w:t>
      </w:r>
      <w:bookmarkEnd w:id="4"/>
    </w:p>
    <w:p w:rsidR="006B6F7D" w:rsidRDefault="006B6F7D" w:rsidP="006B6F7D">
      <w:r>
        <w:t xml:space="preserve">This document </w:t>
      </w:r>
      <w:r w:rsidR="00812138">
        <w:t>explains how to use the Meteor Page</w:t>
      </w:r>
      <w:r w:rsidR="007410A5">
        <w:t>.</w:t>
      </w:r>
    </w:p>
    <w:p w:rsidR="007410A5" w:rsidRPr="006B6F7D" w:rsidRDefault="007410A5" w:rsidP="006B6F7D"/>
    <w:p w:rsidR="00DE0499" w:rsidRDefault="00812138" w:rsidP="00691213">
      <w:pPr>
        <w:pStyle w:val="Titre1"/>
      </w:pPr>
      <w:bookmarkStart w:id="5" w:name="_Toc489972091"/>
      <w:r>
        <w:t>Usage</w:t>
      </w:r>
      <w:bookmarkEnd w:id="5"/>
    </w:p>
    <w:p w:rsidR="00812138" w:rsidRDefault="00812138" w:rsidP="00812138">
      <w:r>
        <w:t>The page may be use in different context:</w:t>
      </w:r>
    </w:p>
    <w:p w:rsidR="007410A5" w:rsidRDefault="007410A5" w:rsidP="00812138">
      <w:pPr>
        <w:pStyle w:val="Paragraphedeliste"/>
        <w:numPr>
          <w:ilvl w:val="0"/>
          <w:numId w:val="26"/>
        </w:numPr>
      </w:pPr>
      <w:r>
        <w:t>To advance a case at the task</w:t>
      </w:r>
    </w:p>
    <w:p w:rsidR="007410A5" w:rsidRDefault="007410A5" w:rsidP="00812138">
      <w:pPr>
        <w:pStyle w:val="Paragraphedeliste"/>
        <w:numPr>
          <w:ilvl w:val="0"/>
          <w:numId w:val="26"/>
        </w:numPr>
      </w:pPr>
      <w:r>
        <w:t>To realize a load test</w:t>
      </w:r>
    </w:p>
    <w:p w:rsidR="007410A5" w:rsidRPr="00812138" w:rsidRDefault="007410A5" w:rsidP="00812138">
      <w:pPr>
        <w:pStyle w:val="Paragraphedeliste"/>
        <w:numPr>
          <w:ilvl w:val="0"/>
          <w:numId w:val="26"/>
        </w:numPr>
      </w:pPr>
      <w:r>
        <w:t>To run a Regression and performance test, in a CI environment</w:t>
      </w:r>
    </w:p>
    <w:p w:rsidR="00414192" w:rsidRDefault="00414192" w:rsidP="00691213">
      <w:pPr>
        <w:pStyle w:val="Titre1"/>
      </w:pPr>
      <w:bookmarkStart w:id="6" w:name="_Toc489972092"/>
      <w:r>
        <w:t>Installation</w:t>
      </w:r>
      <w:bookmarkEnd w:id="6"/>
    </w:p>
    <w:p w:rsidR="00414192" w:rsidRDefault="00414192" w:rsidP="00414192">
      <w:r>
        <w:t>The Meteor page is a Bonita custom page. To install it:</w:t>
      </w:r>
    </w:p>
    <w:p w:rsidR="00414192" w:rsidRDefault="00414192" w:rsidP="00414192">
      <w:pPr>
        <w:pStyle w:val="Paragraphedeliste"/>
        <w:numPr>
          <w:ilvl w:val="0"/>
          <w:numId w:val="26"/>
        </w:numPr>
      </w:pPr>
      <w:r>
        <w:t>From the Foodtruck, click on the icone and download it</w:t>
      </w:r>
    </w:p>
    <w:p w:rsidR="00414192" w:rsidRDefault="00414192" w:rsidP="00414192">
      <w:pPr>
        <w:pStyle w:val="Paragraphedeliste"/>
        <w:numPr>
          <w:ilvl w:val="0"/>
          <w:numId w:val="26"/>
        </w:numPr>
      </w:pPr>
      <w:r>
        <w:t>Directly form the Bonita Community or the Github project. Then as an administrator, go to the Bonita Portal / resource and import the ZIP file</w:t>
      </w:r>
    </w:p>
    <w:p w:rsidR="00414192" w:rsidRPr="00414192" w:rsidRDefault="00414192" w:rsidP="00414192">
      <w:r>
        <w:t>Then, register the page in a Profile or in an Application (Community version).</w:t>
      </w:r>
    </w:p>
    <w:p w:rsidR="00DE0499" w:rsidRDefault="007410A5" w:rsidP="00691213">
      <w:pPr>
        <w:pStyle w:val="Titre1"/>
      </w:pPr>
      <w:bookmarkStart w:id="7" w:name="_Toc489972093"/>
      <w:r>
        <w:t>Build a scenario</w:t>
      </w:r>
      <w:bookmarkEnd w:id="7"/>
    </w:p>
    <w:p w:rsidR="007410A5" w:rsidRDefault="007410A5" w:rsidP="007410A5">
      <w:pPr>
        <w:pStyle w:val="Titre2"/>
      </w:pPr>
      <w:bookmarkStart w:id="8" w:name="_Toc489972094"/>
      <w:r>
        <w:t>Process</w:t>
      </w:r>
      <w:bookmarkEnd w:id="8"/>
    </w:p>
    <w:p w:rsidR="00414192" w:rsidRDefault="00414192" w:rsidP="00414192">
      <w:r>
        <w:t>At startup, or when you click on the “Collect information” button, the page collect all information on the server.</w:t>
      </w:r>
    </w:p>
    <w:p w:rsidR="00414192" w:rsidRDefault="00414192" w:rsidP="00414192">
      <w:r>
        <w:t>All existing processes are displayed.</w:t>
      </w:r>
    </w:p>
    <w:p w:rsidR="00414192" w:rsidRDefault="00414192" w:rsidP="00414192">
      <w:r>
        <w:rPr>
          <w:noProof/>
          <w:lang w:val="fr-FR" w:eastAsia="fr-FR"/>
        </w:rPr>
        <w:lastRenderedPageBreak/>
        <w:drawing>
          <wp:inline distT="0" distB="0" distL="0" distR="0" wp14:anchorId="55F7C032" wp14:editId="067E18C9">
            <wp:extent cx="5669280" cy="360743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92" w:rsidRDefault="00414192" w:rsidP="00414192">
      <w:r>
        <w:t>For each process, each human task, you can setup a “robot”. A robot simulates an external operation to create a case (on the process level) or to execute a task.</w:t>
      </w:r>
    </w:p>
    <w:p w:rsidR="00414192" w:rsidRDefault="00414192" w:rsidP="00414192">
      <w:r>
        <w:t>This is the process to test:</w:t>
      </w:r>
    </w:p>
    <w:p w:rsidR="00414192" w:rsidRDefault="00414192" w:rsidP="00414192">
      <w:r>
        <w:rPr>
          <w:noProof/>
          <w:lang w:val="fr-FR" w:eastAsia="fr-FR"/>
        </w:rPr>
        <w:drawing>
          <wp:inline distT="0" distB="0" distL="0" distR="0">
            <wp:extent cx="5667375" cy="1152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92" w:rsidRDefault="00B02CA5" w:rsidP="00414192">
      <w:r>
        <w:t xml:space="preserve">To create some case, we want to start 2 robots, to load the server. Each robot will </w:t>
      </w:r>
      <w:r w:rsidR="00C3459D">
        <w:t>create</w:t>
      </w:r>
      <w:r>
        <w:t xml:space="preserve"> 10 cases (so 2*10=20 cases created at end) and between each creation, robot will sleep 2000 s </w:t>
      </w:r>
      <w:r w:rsidR="00C3459D">
        <w:t>to</w:t>
      </w:r>
      <w:r>
        <w:t xml:space="preserve"> simulate the existing system.</w:t>
      </w:r>
    </w:p>
    <w:p w:rsidR="00B02CA5" w:rsidRDefault="00B02CA5" w:rsidP="00414192">
      <w:r>
        <w:t>When cases are created, they will move to the task “Meteor_C1”, a human task. The meteor page will execute the task, simulating a user. We want to simulate only one user, to 1 robots. There are 20 cases, so let’s execute the task 20 times.</w:t>
      </w:r>
    </w:p>
    <w:p w:rsidR="00414192" w:rsidRDefault="00414192" w:rsidP="00414192">
      <w:r>
        <w:rPr>
          <w:noProof/>
          <w:lang w:val="fr-FR" w:eastAsia="fr-FR"/>
        </w:rPr>
        <w:drawing>
          <wp:inline distT="0" distB="0" distL="0" distR="0" wp14:anchorId="4337FFA4" wp14:editId="6984336C">
            <wp:extent cx="5669280" cy="461645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A5" w:rsidRDefault="00C3459D" w:rsidP="00414192">
      <w:r>
        <w:t xml:space="preserve">If you start the process as it, all creation will </w:t>
      </w:r>
      <w:r w:rsidR="00497993">
        <w:t>have failed</w:t>
      </w:r>
      <w:r>
        <w:t xml:space="preserve"> because th</w:t>
      </w:r>
      <w:r w:rsidR="00497993">
        <w:t>e process creation expect an Input contract</w:t>
      </w:r>
    </w:p>
    <w:p w:rsidR="00497993" w:rsidRDefault="00497993" w:rsidP="00414192">
      <w:r>
        <w:rPr>
          <w:noProof/>
          <w:lang w:val="fr-FR" w:eastAsia="fr-FR"/>
        </w:rPr>
        <w:drawing>
          <wp:inline distT="0" distB="0" distL="0" distR="0" wp14:anchorId="7E287207" wp14:editId="0B38A135">
            <wp:extent cx="5669280" cy="561975"/>
            <wp:effectExtent l="0" t="0" r="762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93" w:rsidRDefault="00497993" w:rsidP="00414192">
      <w:r>
        <w:t>To figure out the input to give, you can get it from the browser.</w:t>
      </w:r>
    </w:p>
    <w:p w:rsidR="00497993" w:rsidRDefault="00497993" w:rsidP="00414192">
      <w:r>
        <w:lastRenderedPageBreak/>
        <w:t>In Chrome, access the form, and then click on F12. Then, select the Network. Click the check box “preserve log”.</w:t>
      </w:r>
    </w:p>
    <w:p w:rsidR="00497993" w:rsidRDefault="00497993" w:rsidP="00414192">
      <w:r>
        <w:rPr>
          <w:noProof/>
          <w:lang w:val="fr-FR" w:eastAsia="fr-FR"/>
        </w:rPr>
        <w:drawing>
          <wp:inline distT="0" distB="0" distL="0" distR="0">
            <wp:extent cx="5667375" cy="160972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993" w:rsidRDefault="00497993" w:rsidP="00414192">
      <w:r>
        <w:t>Click on the button to create a case.</w:t>
      </w:r>
    </w:p>
    <w:p w:rsidR="00497993" w:rsidRDefault="00497993" w:rsidP="00414192">
      <w:r>
        <w:t>Then, search the Instantiation URL (should be the first)</w:t>
      </w:r>
    </w:p>
    <w:p w:rsidR="00497993" w:rsidRDefault="00497993" w:rsidP="00414192">
      <w:r>
        <w:rPr>
          <w:noProof/>
          <w:lang w:val="fr-FR" w:eastAsia="fr-FR"/>
        </w:rPr>
        <w:drawing>
          <wp:inline distT="0" distB="0" distL="0" distR="0">
            <wp:extent cx="5667375" cy="22955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993" w:rsidRDefault="00497993" w:rsidP="00414192">
      <w:r>
        <w:t xml:space="preserve">The RequestPayload is the information you look for (click on “view source” to get the correct one): here it’s </w:t>
      </w:r>
    </w:p>
    <w:p w:rsidR="00497993" w:rsidRPr="00351C3C" w:rsidRDefault="00497993" w:rsidP="00497993">
      <w:pPr>
        <w:pStyle w:val="Code"/>
        <w:rPr>
          <w:lang w:val="en-US"/>
        </w:rPr>
      </w:pPr>
      <w:r w:rsidRPr="00351C3C">
        <w:rPr>
          <w:lang w:val="en-US"/>
        </w:rPr>
        <w:t>{"firstNameInput":"Francis","lastNameInput":"Lalanne"}</w:t>
      </w:r>
    </w:p>
    <w:p w:rsidR="00414192" w:rsidRDefault="00497993" w:rsidP="00497993">
      <w:r>
        <w:t>So, we can now create the test game</w:t>
      </w:r>
    </w:p>
    <w:p w:rsidR="00497993" w:rsidRDefault="00497993" w:rsidP="00497993">
      <w:r>
        <w:rPr>
          <w:noProof/>
          <w:lang w:val="fr-FR" w:eastAsia="fr-FR"/>
        </w:rPr>
        <w:drawing>
          <wp:inline distT="0" distB="0" distL="0" distR="0">
            <wp:extent cx="5657850" cy="12382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993" w:rsidRDefault="009A05AF" w:rsidP="00497993">
      <w:r>
        <w:t>We set three different value, with a percent of usage. In 70% of the creation, the first test game is used; in 20% the second one. In fact, the total could not do a 100%, the page will use the different value to calculate the number of case. for example, give “7”, “2”, “2” is correct too, ratio will be calculated on a base 11 (7+2.2).</w:t>
      </w:r>
    </w:p>
    <w:p w:rsidR="009A05AF" w:rsidRDefault="009A05AF" w:rsidP="00497993">
      <w:r>
        <w:t>We do that on the first human task too</w:t>
      </w:r>
    </w:p>
    <w:p w:rsidR="009A05AF" w:rsidRDefault="009A05AF" w:rsidP="00497993">
      <w:r>
        <w:rPr>
          <w:noProof/>
          <w:lang w:val="fr-FR" w:eastAsia="fr-FR"/>
        </w:rPr>
        <w:lastRenderedPageBreak/>
        <w:drawing>
          <wp:inline distT="0" distB="0" distL="0" distR="0">
            <wp:extent cx="5667375" cy="2133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5AF" w:rsidRPr="00414192" w:rsidRDefault="000A6B72" w:rsidP="00497993">
      <w:r>
        <w:t>Your scenario is ready</w:t>
      </w:r>
    </w:p>
    <w:p w:rsidR="007410A5" w:rsidRDefault="007410A5" w:rsidP="007410A5">
      <w:pPr>
        <w:pStyle w:val="Titre2"/>
      </w:pPr>
      <w:bookmarkStart w:id="9" w:name="_Toc489972095"/>
      <w:r>
        <w:t>Command Scenario</w:t>
      </w:r>
      <w:bookmarkEnd w:id="9"/>
    </w:p>
    <w:p w:rsidR="000A6B72" w:rsidRDefault="000A6B72" w:rsidP="000A6B72">
      <w:r>
        <w:t xml:space="preserve">The command scenario is a list of sentence. One execution run all the different sentence. </w:t>
      </w:r>
    </w:p>
    <w:p w:rsidR="000A6B72" w:rsidRDefault="000A6B72" w:rsidP="000A6B72"/>
    <w:p w:rsidR="000A6B72" w:rsidRDefault="000A6B72" w:rsidP="000A6B72">
      <w:r>
        <w:t>The sentence can be give in two different ways:</w:t>
      </w:r>
    </w:p>
    <w:p w:rsidR="000A6B72" w:rsidRDefault="000A6B72" w:rsidP="000A6B72">
      <w:pPr>
        <w:pStyle w:val="Paragraphedeliste"/>
        <w:numPr>
          <w:ilvl w:val="0"/>
          <w:numId w:val="27"/>
        </w:numPr>
      </w:pPr>
      <w:r>
        <w:t>using a language with a list of verb</w:t>
      </w:r>
    </w:p>
    <w:p w:rsidR="000A6B72" w:rsidRDefault="000A6B72" w:rsidP="000A6B72">
      <w:pPr>
        <w:pStyle w:val="Paragraphedeliste"/>
        <w:numPr>
          <w:ilvl w:val="0"/>
          <w:numId w:val="27"/>
        </w:numPr>
      </w:pPr>
      <w:r>
        <w:t>by a complete JSON format</w:t>
      </w:r>
    </w:p>
    <w:p w:rsidR="000A6B72" w:rsidRDefault="000A6B72" w:rsidP="000A6B72">
      <w:r>
        <w:t xml:space="preserve">The JSON format is useful to reduce the syntaxe error (then, use an external tool like </w:t>
      </w:r>
      <w:hyperlink r:id="rId22" w:history="1">
        <w:r w:rsidRPr="00744D5F">
          <w:rPr>
            <w:rStyle w:val="Lienhypertexte"/>
          </w:rPr>
          <w:t>http://www.jsoneditoronline.org/</w:t>
        </w:r>
      </w:hyperlink>
      <w:r>
        <w:t xml:space="preserve"> to edit the JSON).</w:t>
      </w:r>
    </w:p>
    <w:p w:rsidR="000A6B72" w:rsidRDefault="000A6B72" w:rsidP="000A6B72">
      <w:r>
        <w:t>The different verb are:</w:t>
      </w:r>
    </w:p>
    <w:tbl>
      <w:tblPr>
        <w:tblW w:w="10490" w:type="dxa"/>
        <w:tblInd w:w="-1139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079"/>
        <w:gridCol w:w="1733"/>
      </w:tblGrid>
      <w:tr w:rsidR="000A6B72" w:rsidRPr="009314DC" w:rsidTr="00C158E2">
        <w:tc>
          <w:tcPr>
            <w:tcW w:w="4678" w:type="dxa"/>
            <w:tcBorders>
              <w:bottom w:val="single" w:sz="4" w:space="0" w:color="CE1126"/>
              <w:right w:val="single" w:sz="4" w:space="0" w:color="FFFFFF" w:themeColor="background1"/>
            </w:tcBorders>
            <w:shd w:val="clear" w:color="auto" w:fill="CE1126"/>
            <w:vAlign w:val="bottom"/>
          </w:tcPr>
          <w:p w:rsidR="000A6B72" w:rsidRPr="009314DC" w:rsidRDefault="000A6B72" w:rsidP="00046329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Sentence</w:t>
            </w:r>
          </w:p>
        </w:tc>
        <w:tc>
          <w:tcPr>
            <w:tcW w:w="4079" w:type="dxa"/>
            <w:tcBorders>
              <w:bottom w:val="single" w:sz="4" w:space="0" w:color="CE1126"/>
              <w:right w:val="single" w:sz="4" w:space="0" w:color="FFFFFF" w:themeColor="background1"/>
            </w:tcBorders>
            <w:shd w:val="clear" w:color="auto" w:fill="CE1126"/>
          </w:tcPr>
          <w:p w:rsidR="000A6B72" w:rsidRPr="009314DC" w:rsidRDefault="000A6B72" w:rsidP="00046329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Json</w:t>
            </w:r>
          </w:p>
        </w:tc>
        <w:tc>
          <w:tcPr>
            <w:tcW w:w="1733" w:type="dxa"/>
            <w:tcBorders>
              <w:bottom w:val="single" w:sz="4" w:space="0" w:color="CE1126"/>
              <w:right w:val="single" w:sz="4" w:space="0" w:color="FFFFFF" w:themeColor="background1"/>
            </w:tcBorders>
            <w:shd w:val="clear" w:color="auto" w:fill="CE1126"/>
          </w:tcPr>
          <w:p w:rsidR="000A6B72" w:rsidRPr="009314DC" w:rsidRDefault="000A6B72" w:rsidP="00046329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Explanation</w:t>
            </w:r>
          </w:p>
        </w:tc>
      </w:tr>
      <w:tr w:rsidR="000A6B72" w:rsidRPr="009314DC" w:rsidTr="00C158E2">
        <w:tc>
          <w:tcPr>
            <w:tcW w:w="4678" w:type="dxa"/>
            <w:shd w:val="clear" w:color="auto" w:fill="auto"/>
          </w:tcPr>
          <w:p w:rsidR="00C158E2" w:rsidRPr="00C158E2" w:rsidRDefault="00C158E2" w:rsidP="00C158E2">
            <w:pPr>
              <w:pStyle w:val="Code"/>
              <w:rPr>
                <w:lang w:val="en-US"/>
              </w:rPr>
            </w:pPr>
            <w:r w:rsidRPr="00C158E2">
              <w:rPr>
                <w:lang w:val="en-US"/>
              </w:rPr>
              <w:t>createCase( "processName": "myProcess",</w:t>
            </w:r>
          </w:p>
          <w:p w:rsidR="00C158E2" w:rsidRPr="00C158E2" w:rsidRDefault="00C158E2" w:rsidP="00C158E2">
            <w:pPr>
              <w:pStyle w:val="Code"/>
              <w:rPr>
                <w:lang w:val="en-US"/>
              </w:rPr>
            </w:pPr>
            <w:r w:rsidRPr="00C158E2">
              <w:rPr>
                <w:lang w:val="en-US"/>
              </w:rPr>
              <w:t xml:space="preserve"> "processVersion": "1.0", </w:t>
            </w:r>
          </w:p>
          <w:p w:rsidR="00C158E2" w:rsidRPr="00C158E2" w:rsidRDefault="00C158E2" w:rsidP="00C158E2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C158E2">
              <w:rPr>
                <w:lang w:val="en-US"/>
              </w:rPr>
              <w:t>"nbExecution": 10</w:t>
            </w:r>
            <w:r w:rsidRPr="00C158E2">
              <w:rPr>
                <w:lang w:val="en-US"/>
              </w:rPr>
              <w:t>,</w:t>
            </w:r>
          </w:p>
          <w:p w:rsidR="000A6B72" w:rsidRPr="009314DC" w:rsidRDefault="00C158E2" w:rsidP="00C158E2">
            <w:pPr>
              <w:pStyle w:val="Code"/>
            </w:pPr>
            <w:r>
              <w:t xml:space="preserve"> </w:t>
            </w:r>
            <w:r w:rsidRPr="00C158E2">
              <w:t>"input": {"firstname</w:t>
            </w:r>
            <w:r>
              <w:t xml:space="preserve">Input":"walter" </w:t>
            </w:r>
            <w:r w:rsidRPr="00C158E2">
              <w:t>});</w:t>
            </w:r>
          </w:p>
        </w:tc>
        <w:tc>
          <w:tcPr>
            <w:tcW w:w="4079" w:type="dxa"/>
            <w:shd w:val="clear" w:color="auto" w:fill="auto"/>
          </w:tcPr>
          <w:p w:rsidR="005D7D0B" w:rsidRPr="00351C3C" w:rsidRDefault="005D7D0B" w:rsidP="005D7D0B">
            <w:pPr>
              <w:pStyle w:val="Code"/>
              <w:rPr>
                <w:lang w:val="en-US"/>
              </w:rPr>
            </w:pPr>
            <w:r w:rsidRPr="00351C3C">
              <w:rPr>
                <w:lang w:val="en-US"/>
              </w:rPr>
              <w:t>{</w:t>
            </w:r>
          </w:p>
          <w:p w:rsidR="005D7D0B" w:rsidRPr="00351C3C" w:rsidRDefault="005D7D0B" w:rsidP="005D7D0B">
            <w:pPr>
              <w:pStyle w:val="Code"/>
              <w:rPr>
                <w:lang w:val="en-US"/>
              </w:rPr>
            </w:pPr>
            <w:r w:rsidRPr="00351C3C">
              <w:rPr>
                <w:lang w:val="en-US"/>
              </w:rPr>
              <w:t xml:space="preserve">    "verb": "createCase",</w:t>
            </w:r>
          </w:p>
          <w:p w:rsidR="005D7D0B" w:rsidRPr="00351C3C" w:rsidRDefault="005D7D0B" w:rsidP="005D7D0B">
            <w:pPr>
              <w:pStyle w:val="Code"/>
              <w:rPr>
                <w:lang w:val="en-US"/>
              </w:rPr>
            </w:pPr>
            <w:r w:rsidRPr="00351C3C">
              <w:rPr>
                <w:lang w:val="en-US"/>
              </w:rPr>
              <w:t xml:space="preserve">    "processName": "MeteorContract",</w:t>
            </w:r>
          </w:p>
          <w:p w:rsidR="005D7D0B" w:rsidRPr="00351C3C" w:rsidRDefault="005D7D0B" w:rsidP="005D7D0B">
            <w:pPr>
              <w:pStyle w:val="Code"/>
              <w:rPr>
                <w:lang w:val="en-US"/>
              </w:rPr>
            </w:pPr>
            <w:r w:rsidRPr="00351C3C">
              <w:rPr>
                <w:lang w:val="en-US"/>
              </w:rPr>
              <w:t xml:space="preserve">    "processVersion": "",</w:t>
            </w:r>
          </w:p>
          <w:p w:rsidR="005D7D0B" w:rsidRPr="00C158E2" w:rsidRDefault="005D7D0B" w:rsidP="005D7D0B">
            <w:pPr>
              <w:pStyle w:val="Code"/>
              <w:rPr>
                <w:lang w:val="en-US"/>
              </w:rPr>
            </w:pPr>
            <w:r w:rsidRPr="00351C3C">
              <w:rPr>
                <w:lang w:val="en-US"/>
              </w:rPr>
              <w:t xml:space="preserve">    </w:t>
            </w:r>
            <w:r w:rsidRPr="00C158E2">
              <w:rPr>
                <w:lang w:val="en-US"/>
              </w:rPr>
              <w:t>"nbExecution": 10,</w:t>
            </w:r>
          </w:p>
          <w:p w:rsidR="005D7D0B" w:rsidRDefault="005D7D0B" w:rsidP="005D7D0B">
            <w:pPr>
              <w:pStyle w:val="Code"/>
            </w:pPr>
            <w:r w:rsidRPr="00C158E2">
              <w:rPr>
                <w:lang w:val="en-US"/>
              </w:rPr>
              <w:t xml:space="preserve">    "</w:t>
            </w:r>
            <w:r>
              <w:t>input": {</w:t>
            </w:r>
          </w:p>
          <w:p w:rsidR="005D7D0B" w:rsidRDefault="005D7D0B" w:rsidP="005D7D0B">
            <w:pPr>
              <w:pStyle w:val="Code"/>
            </w:pPr>
            <w:r>
              <w:t xml:space="preserve">      "firstNameInput": "Walter",</w:t>
            </w:r>
          </w:p>
          <w:p w:rsidR="005D7D0B" w:rsidRDefault="005D7D0B" w:rsidP="005D7D0B">
            <w:pPr>
              <w:pStyle w:val="Code"/>
            </w:pPr>
            <w:r>
              <w:t xml:space="preserve">    }</w:t>
            </w:r>
          </w:p>
          <w:p w:rsidR="000A6B72" w:rsidRPr="009314DC" w:rsidRDefault="005D7D0B" w:rsidP="005D7D0B">
            <w:pPr>
              <w:pStyle w:val="Code"/>
            </w:pPr>
            <w:r>
              <w:t xml:space="preserve">  }</w:t>
            </w:r>
          </w:p>
        </w:tc>
        <w:tc>
          <w:tcPr>
            <w:tcW w:w="1733" w:type="dxa"/>
            <w:shd w:val="clear" w:color="auto" w:fill="auto"/>
          </w:tcPr>
          <w:p w:rsidR="000A6B72" w:rsidRPr="009314DC" w:rsidRDefault="005D7D0B" w:rsidP="00046329">
            <w:pPr>
              <w:jc w:val="left"/>
            </w:pPr>
            <w:r>
              <w:t>Create a case</w:t>
            </w:r>
            <w:r w:rsidR="00C158E2">
              <w:t xml:space="preserve"> in a process</w:t>
            </w:r>
          </w:p>
        </w:tc>
      </w:tr>
      <w:tr w:rsidR="005D7D0B" w:rsidRPr="009314DC" w:rsidTr="00C158E2">
        <w:tc>
          <w:tcPr>
            <w:tcW w:w="4678" w:type="dxa"/>
            <w:shd w:val="clear" w:color="auto" w:fill="auto"/>
          </w:tcPr>
          <w:p w:rsidR="00C158E2" w:rsidRPr="00351C3C" w:rsidRDefault="005D7D0B" w:rsidP="00C158E2">
            <w:pPr>
              <w:pStyle w:val="Code"/>
              <w:rPr>
                <w:lang w:val="en-US"/>
              </w:rPr>
            </w:pPr>
            <w:r w:rsidRPr="00C158E2">
              <w:rPr>
                <w:lang w:val="en-US"/>
              </w:rPr>
              <w:t>executeTask(</w:t>
            </w:r>
            <w:r w:rsidR="00C158E2" w:rsidRPr="00351C3C">
              <w:rPr>
                <w:lang w:val="en-US"/>
              </w:rPr>
              <w:t>"processName": "MeteorContract",</w:t>
            </w:r>
          </w:p>
          <w:p w:rsidR="00C158E2" w:rsidRPr="00351C3C" w:rsidRDefault="00C158E2" w:rsidP="00C158E2">
            <w:pPr>
              <w:pStyle w:val="Code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351C3C">
              <w:rPr>
                <w:lang w:val="en-US"/>
              </w:rPr>
              <w:t>"taskName": "Meteor_C1",</w:t>
            </w:r>
          </w:p>
          <w:p w:rsidR="00C158E2" w:rsidRPr="00C158E2" w:rsidRDefault="00C158E2" w:rsidP="00C158E2">
            <w:pPr>
              <w:pStyle w:val="Code"/>
              <w:rPr>
                <w:lang w:val="en-US"/>
              </w:rPr>
            </w:pPr>
            <w:r w:rsidRPr="00351C3C">
              <w:rPr>
                <w:lang w:val="en-US"/>
              </w:rPr>
              <w:t xml:space="preserve"> </w:t>
            </w:r>
            <w:r w:rsidRPr="00C158E2">
              <w:rPr>
                <w:lang w:val="en-US"/>
              </w:rPr>
              <w:t>"nbExecution": 8,</w:t>
            </w:r>
          </w:p>
          <w:p w:rsidR="005D7D0B" w:rsidRPr="00C158E2" w:rsidRDefault="00C158E2" w:rsidP="00C158E2">
            <w:pPr>
              <w:pStyle w:val="Code"/>
              <w:rPr>
                <w:lang w:val="en-US"/>
              </w:rPr>
            </w:pPr>
            <w:r w:rsidRPr="00C158E2">
              <w:rPr>
                <w:lang w:val="en-US"/>
              </w:rPr>
              <w:t xml:space="preserve"> "input": {"amountInput": 12</w:t>
            </w:r>
            <w:r>
              <w:rPr>
                <w:lang w:val="en-US"/>
              </w:rPr>
              <w:t xml:space="preserve"> </w:t>
            </w:r>
            <w:r w:rsidRPr="00C158E2">
              <w:rPr>
                <w:lang w:val="en-US"/>
              </w:rPr>
              <w:t>}</w:t>
            </w:r>
            <w:r w:rsidRPr="00C158E2">
              <w:rPr>
                <w:lang w:val="en-US"/>
              </w:rPr>
              <w:t xml:space="preserve"> );</w:t>
            </w:r>
          </w:p>
        </w:tc>
        <w:tc>
          <w:tcPr>
            <w:tcW w:w="4079" w:type="dxa"/>
            <w:shd w:val="clear" w:color="auto" w:fill="auto"/>
          </w:tcPr>
          <w:p w:rsidR="005D7D0B" w:rsidRPr="00351C3C" w:rsidRDefault="005D7D0B" w:rsidP="005D7D0B">
            <w:pPr>
              <w:pStyle w:val="Code"/>
              <w:rPr>
                <w:lang w:val="en-US"/>
              </w:rPr>
            </w:pPr>
            <w:r w:rsidRPr="00351C3C">
              <w:rPr>
                <w:lang w:val="en-US"/>
              </w:rPr>
              <w:t>{</w:t>
            </w:r>
          </w:p>
          <w:p w:rsidR="005D7D0B" w:rsidRPr="00351C3C" w:rsidRDefault="005D7D0B" w:rsidP="005D7D0B">
            <w:pPr>
              <w:pStyle w:val="Code"/>
              <w:rPr>
                <w:lang w:val="en-US"/>
              </w:rPr>
            </w:pPr>
            <w:r w:rsidRPr="00351C3C">
              <w:rPr>
                <w:lang w:val="en-US"/>
              </w:rPr>
              <w:t xml:space="preserve">    "verb": "executeTask",</w:t>
            </w:r>
          </w:p>
          <w:p w:rsidR="005D7D0B" w:rsidRPr="00351C3C" w:rsidRDefault="005D7D0B" w:rsidP="005D7D0B">
            <w:pPr>
              <w:pStyle w:val="Code"/>
              <w:rPr>
                <w:lang w:val="en-US"/>
              </w:rPr>
            </w:pPr>
            <w:r w:rsidRPr="00351C3C">
              <w:rPr>
                <w:lang w:val="en-US"/>
              </w:rPr>
              <w:t xml:space="preserve">    "processName": "MeteorContract",</w:t>
            </w:r>
          </w:p>
          <w:p w:rsidR="005D7D0B" w:rsidRPr="00351C3C" w:rsidRDefault="005D7D0B" w:rsidP="005D7D0B">
            <w:pPr>
              <w:pStyle w:val="Code"/>
              <w:rPr>
                <w:lang w:val="en-US"/>
              </w:rPr>
            </w:pPr>
            <w:r w:rsidRPr="00351C3C">
              <w:rPr>
                <w:lang w:val="en-US"/>
              </w:rPr>
              <w:t xml:space="preserve">    "taskName": "Meteor_C1",</w:t>
            </w:r>
          </w:p>
          <w:p w:rsidR="005D7D0B" w:rsidRDefault="005D7D0B" w:rsidP="005D7D0B">
            <w:pPr>
              <w:pStyle w:val="Code"/>
            </w:pPr>
            <w:r w:rsidRPr="00351C3C">
              <w:rPr>
                <w:lang w:val="en-US"/>
              </w:rPr>
              <w:t xml:space="preserve">    </w:t>
            </w:r>
            <w:r>
              <w:t>"nbExecution": 8,</w:t>
            </w:r>
          </w:p>
          <w:p w:rsidR="005D7D0B" w:rsidRDefault="005D7D0B" w:rsidP="005D7D0B">
            <w:pPr>
              <w:pStyle w:val="Code"/>
            </w:pPr>
            <w:r>
              <w:t xml:space="preserve">    "input": {</w:t>
            </w:r>
          </w:p>
          <w:p w:rsidR="005D7D0B" w:rsidRDefault="005D7D0B" w:rsidP="005D7D0B">
            <w:pPr>
              <w:pStyle w:val="Code"/>
            </w:pPr>
            <w:r>
              <w:t xml:space="preserve">      "amountInput": 12</w:t>
            </w:r>
          </w:p>
          <w:p w:rsidR="005D7D0B" w:rsidRDefault="005D7D0B" w:rsidP="005D7D0B">
            <w:pPr>
              <w:pStyle w:val="Code"/>
            </w:pPr>
            <w:r>
              <w:t xml:space="preserve">    }</w:t>
            </w:r>
          </w:p>
          <w:p w:rsidR="005D7D0B" w:rsidRDefault="005D7D0B" w:rsidP="005D7D0B">
            <w:pPr>
              <w:pStyle w:val="Code"/>
            </w:pPr>
            <w:r>
              <w:t xml:space="preserve">  }</w:t>
            </w:r>
          </w:p>
        </w:tc>
        <w:tc>
          <w:tcPr>
            <w:tcW w:w="1733" w:type="dxa"/>
            <w:shd w:val="clear" w:color="auto" w:fill="auto"/>
          </w:tcPr>
          <w:p w:rsidR="005D7D0B" w:rsidRDefault="005D7D0B" w:rsidP="00046329">
            <w:pPr>
              <w:jc w:val="left"/>
            </w:pPr>
            <w:r>
              <w:t>Execute a task</w:t>
            </w:r>
          </w:p>
        </w:tc>
      </w:tr>
      <w:tr w:rsidR="005D7D0B" w:rsidRPr="009314DC" w:rsidTr="00C158E2">
        <w:tc>
          <w:tcPr>
            <w:tcW w:w="4678" w:type="dxa"/>
            <w:shd w:val="clear" w:color="auto" w:fill="auto"/>
          </w:tcPr>
          <w:p w:rsidR="005D7D0B" w:rsidRDefault="005D7D0B" w:rsidP="00C158E2">
            <w:pPr>
              <w:pStyle w:val="Code"/>
            </w:pPr>
            <w:r>
              <w:t>Sleep( 3000 );</w:t>
            </w:r>
          </w:p>
        </w:tc>
        <w:tc>
          <w:tcPr>
            <w:tcW w:w="4079" w:type="dxa"/>
            <w:shd w:val="clear" w:color="auto" w:fill="auto"/>
          </w:tcPr>
          <w:p w:rsidR="005D7D0B" w:rsidRDefault="005D7D0B" w:rsidP="00C158E2">
            <w:pPr>
              <w:pStyle w:val="Code"/>
            </w:pPr>
            <w:r>
              <w:t>{</w:t>
            </w:r>
          </w:p>
          <w:p w:rsidR="005D7D0B" w:rsidRDefault="005D7D0B" w:rsidP="00C158E2">
            <w:pPr>
              <w:pStyle w:val="Code"/>
            </w:pPr>
            <w:r>
              <w:t xml:space="preserve">    "verb": "sleep",</w:t>
            </w:r>
          </w:p>
          <w:p w:rsidR="005D7D0B" w:rsidRDefault="005D7D0B" w:rsidP="00C158E2">
            <w:pPr>
              <w:pStyle w:val="Code"/>
            </w:pPr>
            <w:r>
              <w:t xml:space="preserve">    "timeSleep": "30000"</w:t>
            </w:r>
          </w:p>
          <w:p w:rsidR="005D7D0B" w:rsidRDefault="005D7D0B" w:rsidP="00C158E2">
            <w:pPr>
              <w:pStyle w:val="Code"/>
            </w:pPr>
            <w:r>
              <w:t xml:space="preserve">  },</w:t>
            </w:r>
          </w:p>
        </w:tc>
        <w:tc>
          <w:tcPr>
            <w:tcW w:w="1733" w:type="dxa"/>
            <w:shd w:val="clear" w:color="auto" w:fill="auto"/>
          </w:tcPr>
          <w:p w:rsidR="005D7D0B" w:rsidRDefault="005D7D0B" w:rsidP="00046329">
            <w:pPr>
              <w:jc w:val="left"/>
            </w:pPr>
            <w:r>
              <w:t>Sleep time</w:t>
            </w:r>
          </w:p>
        </w:tc>
      </w:tr>
    </w:tbl>
    <w:p w:rsidR="000A6B72" w:rsidRPr="000A6B72" w:rsidRDefault="000A6B72" w:rsidP="000A6B72"/>
    <w:p w:rsidR="007410A5" w:rsidRDefault="007410A5" w:rsidP="007410A5">
      <w:pPr>
        <w:pStyle w:val="Titre2"/>
      </w:pPr>
      <w:bookmarkStart w:id="10" w:name="_Toc489972096"/>
      <w:r>
        <w:lastRenderedPageBreak/>
        <w:t>Groovy Scenario</w:t>
      </w:r>
      <w:bookmarkEnd w:id="10"/>
    </w:p>
    <w:p w:rsidR="007410A5" w:rsidRDefault="007410A5" w:rsidP="007410A5">
      <w:pPr>
        <w:pStyle w:val="Titre2"/>
      </w:pPr>
      <w:bookmarkStart w:id="11" w:name="_Toc489972097"/>
      <w:r>
        <w:t>Use an external server</w:t>
      </w:r>
      <w:bookmarkEnd w:id="11"/>
    </w:p>
    <w:p w:rsidR="00DF6FE5" w:rsidRPr="00DF6FE5" w:rsidRDefault="00DF6FE5" w:rsidP="00DF6FE5">
      <w:r>
        <w:t>To be implemented</w:t>
      </w:r>
    </w:p>
    <w:p w:rsidR="00AE445B" w:rsidRDefault="00AE445B" w:rsidP="007410A5"/>
    <w:p w:rsidR="007410A5" w:rsidRDefault="007410A5" w:rsidP="007410A5">
      <w:pPr>
        <w:pStyle w:val="Titre1"/>
      </w:pPr>
      <w:bookmarkStart w:id="12" w:name="_Toc489972098"/>
      <w:r>
        <w:t>Export / Import the scenario</w:t>
      </w:r>
      <w:bookmarkEnd w:id="12"/>
    </w:p>
    <w:p w:rsidR="00DF6FE5" w:rsidRPr="00DF6FE5" w:rsidRDefault="00DF6FE5" w:rsidP="00DF6FE5">
      <w:r>
        <w:t>To be implemented</w:t>
      </w:r>
    </w:p>
    <w:p w:rsidR="00DF6FE5" w:rsidRPr="00DF6FE5" w:rsidRDefault="00DF6FE5" w:rsidP="00DF6FE5"/>
    <w:p w:rsidR="00AE445B" w:rsidRDefault="007410A5" w:rsidP="007410A5">
      <w:pPr>
        <w:pStyle w:val="Titre1"/>
      </w:pPr>
      <w:bookmarkStart w:id="13" w:name="_Toc489972099"/>
      <w:r>
        <w:t>Run a scenario</w:t>
      </w:r>
      <w:bookmarkEnd w:id="13"/>
    </w:p>
    <w:p w:rsidR="007410A5" w:rsidRDefault="007410A5" w:rsidP="007410A5">
      <w:pPr>
        <w:pStyle w:val="Titre2"/>
      </w:pPr>
      <w:bookmarkStart w:id="14" w:name="_Toc489972100"/>
      <w:r>
        <w:t>Manually</w:t>
      </w:r>
      <w:bookmarkEnd w:id="14"/>
    </w:p>
    <w:p w:rsidR="007410A5" w:rsidRDefault="007410A5" w:rsidP="007410A5">
      <w:pPr>
        <w:pStyle w:val="Titre2"/>
      </w:pPr>
      <w:bookmarkStart w:id="15" w:name="_Toc489972101"/>
      <w:r>
        <w:t>By a REST CALL</w:t>
      </w:r>
      <w:bookmarkEnd w:id="15"/>
    </w:p>
    <w:p w:rsidR="00351C3C" w:rsidRDefault="00351C3C" w:rsidP="00351C3C">
      <w:r>
        <w:t xml:space="preserve">Two REST API is available to run a RestCall. Select a configuration, and then click on “load”. </w:t>
      </w:r>
    </w:p>
    <w:p w:rsidR="00351C3C" w:rsidRDefault="00351C3C" w:rsidP="00351C3C">
      <w:r>
        <w:t>Click on the check Box “ShowRestCall” to access them</w:t>
      </w:r>
    </w:p>
    <w:p w:rsidR="00351C3C" w:rsidRDefault="00351C3C" w:rsidP="00351C3C">
      <w:r>
        <w:rPr>
          <w:noProof/>
          <w:lang w:val="fr-FR" w:eastAsia="fr-FR"/>
        </w:rPr>
        <w:drawing>
          <wp:inline distT="0" distB="0" distL="0" distR="0">
            <wp:extent cx="5667375" cy="20193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3C" w:rsidRDefault="00351C3C" w:rsidP="00351C3C">
      <w:pPr>
        <w:pStyle w:val="Titre3"/>
      </w:pPr>
      <w:bookmarkStart w:id="16" w:name="_Toc489972102"/>
      <w:r>
        <w:t>Start</w:t>
      </w:r>
      <w:bookmarkEnd w:id="16"/>
    </w:p>
    <w:p w:rsidR="00351C3C" w:rsidRDefault="00351C3C" w:rsidP="00351C3C">
      <w:r>
        <w:t xml:space="preserve">The RestAPI start is used to start a new test. The form is </w:t>
      </w:r>
    </w:p>
    <w:p w:rsidR="00351C3C" w:rsidRDefault="00351C3C" w:rsidP="00351C3C">
      <w:pPr>
        <w:pStyle w:val="Code"/>
      </w:pPr>
      <w:r>
        <w:t>&lt;ServerBonita&gt;</w:t>
      </w:r>
      <w:r w:rsidRPr="00351C3C">
        <w:t>/bonita/portal/custom-page/custompage_meteor?page=custompage_meteor&amp;action=loadandstart&amp;scenario=</w:t>
      </w:r>
      <w:r>
        <w:t>&lt;Config name&gt;</w:t>
      </w:r>
    </w:p>
    <w:p w:rsidR="00351C3C" w:rsidRDefault="00351C3C" w:rsidP="00351C3C">
      <w:r>
        <w:t xml:space="preserve">Nota: if the name is complexe and contains special character, you can use the JSON form (which is the URL use by the page) : </w:t>
      </w:r>
    </w:p>
    <w:p w:rsidR="00351C3C" w:rsidRPr="00362F19" w:rsidRDefault="00362F19" w:rsidP="00362F19">
      <w:pPr>
        <w:pStyle w:val="Code"/>
        <w:rPr>
          <w:lang w:val="en-US"/>
        </w:rPr>
      </w:pPr>
      <w:hyperlink r:id="rId24" w:history="1">
        <w:r w:rsidRPr="00362F19">
          <w:rPr>
            <w:rStyle w:val="Lienhypertexte"/>
            <w:lang w:val="en-US"/>
          </w:rPr>
          <w:t>http://localhost:8080/bonita/portal/custom-page/custompage_meteor/?page=custompage_meteor&amp;action=loadandstart&amp;paramjson={%22confname%22:%22&lt;ConfigName&gt;%22}</w:t>
        </w:r>
      </w:hyperlink>
    </w:p>
    <w:p w:rsidR="00362F19" w:rsidRDefault="00362F19" w:rsidP="00351C3C">
      <w:r>
        <w:t>To create this URL, use this JS script</w:t>
      </w:r>
    </w:p>
    <w:p w:rsidR="00362F19" w:rsidRPr="00362F19" w:rsidRDefault="00362F19" w:rsidP="00362F19">
      <w:pPr>
        <w:pStyle w:val="Code"/>
      </w:pPr>
      <w:r>
        <w:lastRenderedPageBreak/>
        <w:tab/>
      </w:r>
      <w:r>
        <w:tab/>
      </w:r>
      <w:r w:rsidRPr="00362F19">
        <w:rPr>
          <w:b/>
          <w:bCs/>
          <w:color w:val="7F0055"/>
        </w:rPr>
        <w:t>var</w:t>
      </w:r>
      <w:r w:rsidRPr="00362F19">
        <w:t xml:space="preserve"> param = { "confname": </w:t>
      </w:r>
      <w:r w:rsidRPr="00362F19">
        <w:rPr>
          <w:b/>
          <w:bCs/>
          <w:color w:val="7F0055"/>
        </w:rPr>
        <w:t>this</w:t>
      </w:r>
      <w:r w:rsidRPr="00362F19">
        <w:t>.config.currentname};</w:t>
      </w:r>
    </w:p>
    <w:p w:rsidR="00362F19" w:rsidRDefault="00362F19" w:rsidP="00362F19">
      <w:pPr>
        <w:pStyle w:val="Code"/>
      </w:pPr>
      <w:r w:rsidRPr="00362F19">
        <w:tab/>
      </w:r>
      <w:r w:rsidRPr="00362F19">
        <w:tab/>
      </w:r>
      <w:r>
        <w:rPr>
          <w:b/>
          <w:bCs/>
          <w:color w:val="7F0055"/>
        </w:rPr>
        <w:t>var</w:t>
      </w:r>
      <w:r>
        <w:t xml:space="preserve"> json = encodeURI( angular.toJson( param, </w:t>
      </w:r>
      <w:r>
        <w:rPr>
          <w:b/>
          <w:bCs/>
          <w:color w:val="7F0055"/>
        </w:rPr>
        <w:t>false</w:t>
      </w:r>
      <w:r>
        <w:t>));</w:t>
      </w:r>
    </w:p>
    <w:p w:rsidR="00362F19" w:rsidRPr="00362F19" w:rsidRDefault="00362F19" w:rsidP="00362F19">
      <w:pPr>
        <w:pStyle w:val="Code"/>
      </w:pPr>
      <w:r>
        <w:tab/>
      </w:r>
      <w:r>
        <w:tab/>
      </w:r>
      <w:r w:rsidRPr="00362F19">
        <w:t>$http.get( '?page=custompage_meteor&amp;action=loadandstart&amp;paramjson='+json )</w:t>
      </w:r>
    </w:p>
    <w:p w:rsidR="00362F19" w:rsidRPr="00362F19" w:rsidRDefault="00362F19" w:rsidP="00362F1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</w:p>
    <w:p w:rsidR="00362F19" w:rsidRPr="00362F19" w:rsidRDefault="00362F19" w:rsidP="00362F1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Cs w:val="20"/>
        </w:rPr>
      </w:pPr>
    </w:p>
    <w:p w:rsidR="00362F19" w:rsidRDefault="00362F19" w:rsidP="00351C3C">
      <w:r>
        <w:t xml:space="preserve">The resultis a JSON information, which contains two main information: </w:t>
      </w:r>
    </w:p>
    <w:p w:rsidR="00362F19" w:rsidRDefault="00362F19" w:rsidP="00362F19">
      <w:pPr>
        <w:pStyle w:val="Paragraphedeliste"/>
        <w:numPr>
          <w:ilvl w:val="0"/>
          <w:numId w:val="27"/>
        </w:numPr>
      </w:pPr>
      <w:r>
        <w:t>The status</w:t>
      </w:r>
    </w:p>
    <w:p w:rsidR="00362F19" w:rsidRPr="00362F19" w:rsidRDefault="00362F19" w:rsidP="00362F19">
      <w:pPr>
        <w:pStyle w:val="Paragraphedeliste"/>
        <w:numPr>
          <w:ilvl w:val="0"/>
          <w:numId w:val="27"/>
        </w:numPr>
      </w:pPr>
      <w:r>
        <w:t>The simulationID</w:t>
      </w:r>
    </w:p>
    <w:p w:rsidR="00351C3C" w:rsidRDefault="00351C3C" w:rsidP="00362F19">
      <w:pPr>
        <w:pStyle w:val="Code"/>
      </w:pPr>
      <w:r>
        <w:t>{</w:t>
      </w:r>
    </w:p>
    <w:p w:rsidR="00351C3C" w:rsidRDefault="00351C3C" w:rsidP="00362F19">
      <w:pPr>
        <w:pStyle w:val="Code"/>
      </w:pPr>
      <w:r>
        <w:t xml:space="preserve">  "timeStarted": "08/08/2017 11:08:33",</w:t>
      </w:r>
    </w:p>
    <w:p w:rsidR="00351C3C" w:rsidRDefault="00351C3C" w:rsidP="00362F19">
      <w:pPr>
        <w:pStyle w:val="Code"/>
      </w:pPr>
      <w:r>
        <w:t xml:space="preserve">  "robots": [</w:t>
      </w:r>
    </w:p>
    <w:p w:rsidR="00351C3C" w:rsidRDefault="00351C3C" w:rsidP="00362F19">
      <w:pPr>
        <w:pStyle w:val="Code"/>
      </w:pPr>
      <w:r>
        <w:t xml:space="preserve">    ...</w:t>
      </w:r>
    </w:p>
    <w:p w:rsidR="00351C3C" w:rsidRDefault="00351C3C" w:rsidP="00362F19">
      <w:pPr>
        <w:pStyle w:val="Code"/>
      </w:pPr>
      <w:r>
        <w:t xml:space="preserve">  ],</w:t>
      </w:r>
    </w:p>
    <w:p w:rsidR="00351C3C" w:rsidRDefault="00351C3C" w:rsidP="00362F19">
      <w:pPr>
        <w:pStyle w:val="Code"/>
      </w:pPr>
      <w:r>
        <w:t xml:space="preserve">  "config": {</w:t>
      </w:r>
    </w:p>
    <w:p w:rsidR="00351C3C" w:rsidRDefault="00351C3C" w:rsidP="00362F19">
      <w:pPr>
        <w:pStyle w:val="Code"/>
      </w:pPr>
      <w:r>
        <w:t xml:space="preserve">    ....</w:t>
      </w:r>
    </w:p>
    <w:p w:rsidR="00351C3C" w:rsidRDefault="00351C3C" w:rsidP="00362F19">
      <w:pPr>
        <w:pStyle w:val="Code"/>
      </w:pPr>
      <w:r>
        <w:t xml:space="preserve">  },</w:t>
      </w:r>
    </w:p>
    <w:p w:rsidR="00351C3C" w:rsidRDefault="00351C3C" w:rsidP="00362F19">
      <w:pPr>
        <w:pStyle w:val="Code"/>
      </w:pPr>
      <w:r>
        <w:t xml:space="preserve">  "simulationid": "1502217803974",</w:t>
      </w:r>
    </w:p>
    <w:p w:rsidR="00351C3C" w:rsidRDefault="00351C3C" w:rsidP="00362F19">
      <w:pPr>
        <w:pStyle w:val="Code"/>
      </w:pPr>
      <w:r>
        <w:t xml:space="preserve">  "status": "STARTED"</w:t>
      </w:r>
    </w:p>
    <w:p w:rsidR="00351C3C" w:rsidRPr="00362F19" w:rsidRDefault="00351C3C" w:rsidP="00362F19">
      <w:pPr>
        <w:pStyle w:val="Code"/>
        <w:rPr>
          <w:lang w:val="en-US"/>
        </w:rPr>
      </w:pPr>
      <w:r w:rsidRPr="00362F19">
        <w:rPr>
          <w:lang w:val="en-US"/>
        </w:rPr>
        <w:t>}</w:t>
      </w:r>
    </w:p>
    <w:p w:rsidR="00362F19" w:rsidRPr="00351C3C" w:rsidRDefault="00362F19" w:rsidP="00351C3C">
      <w:r>
        <w:t>You use the simulationId to get the status</w:t>
      </w:r>
    </w:p>
    <w:p w:rsidR="00351C3C" w:rsidRDefault="00351C3C" w:rsidP="00351C3C">
      <w:pPr>
        <w:pStyle w:val="Titre3"/>
      </w:pPr>
      <w:bookmarkStart w:id="17" w:name="_Toc489972103"/>
      <w:r>
        <w:t>Status</w:t>
      </w:r>
      <w:bookmarkEnd w:id="17"/>
    </w:p>
    <w:p w:rsidR="0036608D" w:rsidRDefault="0036608D" w:rsidP="0036608D">
      <w:r>
        <w:t>To get the status of a simulation, use</w:t>
      </w:r>
    </w:p>
    <w:p w:rsidR="0036608D" w:rsidRDefault="0036608D" w:rsidP="0036608D">
      <w:r>
        <w:t>&lt;Server&gt;/</w:t>
      </w:r>
      <w:r w:rsidRPr="0036608D">
        <w:t>bonita/portal/custom-page/custompage_meteor?page=custompage_meteor&amp;action=status&amp;simulationid=</w:t>
      </w:r>
      <w:r>
        <w:t>&lt;simulationid&gt;</w:t>
      </w:r>
    </w:p>
    <w:p w:rsidR="00D30F7F" w:rsidRDefault="00D30F7F" w:rsidP="0036608D">
      <w:r>
        <w:t>Result is a JSON loke</w:t>
      </w:r>
    </w:p>
    <w:p w:rsidR="00D30F7F" w:rsidRDefault="00D30F7F" w:rsidP="00D30F7F"/>
    <w:p w:rsidR="00D30F7F" w:rsidRDefault="00D30F7F" w:rsidP="00C158E2">
      <w:pPr>
        <w:pStyle w:val="Code"/>
      </w:pPr>
      <w:r>
        <w:t>{</w:t>
      </w:r>
    </w:p>
    <w:p w:rsidR="00D30F7F" w:rsidRDefault="00D30F7F" w:rsidP="00C158E2">
      <w:pPr>
        <w:pStyle w:val="Code"/>
      </w:pPr>
      <w:r>
        <w:t xml:space="preserve">  "timeEnded": "08/08/2017 12:08:54",</w:t>
      </w:r>
    </w:p>
    <w:p w:rsidR="00D30F7F" w:rsidRDefault="00D30F7F" w:rsidP="00C158E2">
      <w:pPr>
        <w:pStyle w:val="Code"/>
      </w:pPr>
      <w:r>
        <w:t xml:space="preserve">  "timeStarted": "08/08/2017 12:08:33",</w:t>
      </w:r>
    </w:p>
    <w:p w:rsidR="00D30F7F" w:rsidRDefault="00D30F7F" w:rsidP="00C158E2">
      <w:pPr>
        <w:pStyle w:val="Code"/>
      </w:pPr>
      <w:r>
        <w:t xml:space="preserve">  "robots": [</w:t>
      </w:r>
    </w:p>
    <w:p w:rsidR="00D30F7F" w:rsidRDefault="00D30F7F" w:rsidP="00C158E2">
      <w:pPr>
        <w:pStyle w:val="Code"/>
      </w:pPr>
      <w:r>
        <w:t xml:space="preserve">  ...</w:t>
      </w:r>
    </w:p>
    <w:p w:rsidR="00D30F7F" w:rsidRDefault="00D30F7F" w:rsidP="00C158E2">
      <w:pPr>
        <w:pStyle w:val="Code"/>
      </w:pPr>
      <w:r>
        <w:t xml:space="preserve">  ],</w:t>
      </w:r>
    </w:p>
    <w:p w:rsidR="00D30F7F" w:rsidRDefault="00D30F7F" w:rsidP="00C158E2">
      <w:pPr>
        <w:pStyle w:val="Code"/>
      </w:pPr>
      <w:r>
        <w:t xml:space="preserve">  "listSimulations": [</w:t>
      </w:r>
    </w:p>
    <w:p w:rsidR="00D30F7F" w:rsidRDefault="00D30F7F" w:rsidP="00C158E2">
      <w:pPr>
        <w:pStyle w:val="Code"/>
      </w:pPr>
      <w:r>
        <w:t xml:space="preserve">    ...</w:t>
      </w:r>
    </w:p>
    <w:p w:rsidR="00D30F7F" w:rsidRDefault="00D30F7F" w:rsidP="00C158E2">
      <w:pPr>
        <w:pStyle w:val="Code"/>
      </w:pPr>
      <w:r>
        <w:t xml:space="preserve">  ],</w:t>
      </w:r>
    </w:p>
    <w:p w:rsidR="00D30F7F" w:rsidRDefault="00D30F7F" w:rsidP="00C158E2">
      <w:pPr>
        <w:pStyle w:val="Code"/>
      </w:pPr>
      <w:r>
        <w:t xml:space="preserve">  "nbErrors": 0,</w:t>
      </w:r>
    </w:p>
    <w:p w:rsidR="00D30F7F" w:rsidRDefault="00D30F7F" w:rsidP="00C158E2">
      <w:pPr>
        <w:pStyle w:val="Code"/>
      </w:pPr>
      <w:r>
        <w:t xml:space="preserve">  "status": "DONE"</w:t>
      </w:r>
    </w:p>
    <w:p w:rsidR="00D30F7F" w:rsidRDefault="00D30F7F" w:rsidP="00C158E2">
      <w:pPr>
        <w:pStyle w:val="Code"/>
      </w:pPr>
      <w:r>
        <w:t>}</w:t>
      </w:r>
    </w:p>
    <w:p w:rsidR="00D30F7F" w:rsidRDefault="00D30F7F" w:rsidP="00D30F7F">
      <w:r>
        <w:t xml:space="preserve">The different status are : </w:t>
      </w:r>
    </w:p>
    <w:p w:rsidR="00D30F7F" w:rsidRDefault="00D30F7F" w:rsidP="00CC36E6">
      <w:pPr>
        <w:pStyle w:val="Paragraphedeliste"/>
        <w:numPr>
          <w:ilvl w:val="0"/>
          <w:numId w:val="28"/>
        </w:numPr>
      </w:pPr>
      <w:r>
        <w:t>DONE : the test is finish</w:t>
      </w:r>
    </w:p>
    <w:p w:rsidR="00D30F7F" w:rsidRPr="00D30F7F" w:rsidRDefault="00D30F7F" w:rsidP="00CC36E6">
      <w:pPr>
        <w:pStyle w:val="Paragraphedeliste"/>
        <w:numPr>
          <w:ilvl w:val="0"/>
          <w:numId w:val="28"/>
        </w:numPr>
      </w:pPr>
      <w:r w:rsidRPr="00D30F7F">
        <w:t>NOSIMULATION</w:t>
      </w:r>
      <w:r w:rsidRPr="00D30F7F">
        <w:t> : the simulation id given not exist</w:t>
      </w:r>
    </w:p>
    <w:p w:rsidR="00D30F7F" w:rsidRDefault="00CC36E6" w:rsidP="00CC36E6">
      <w:pPr>
        <w:pStyle w:val="Paragraphedeliste"/>
        <w:numPr>
          <w:ilvl w:val="0"/>
          <w:numId w:val="28"/>
        </w:numPr>
      </w:pPr>
      <w:r>
        <w:t>STARTED: the simulation is in progress</w:t>
      </w:r>
    </w:p>
    <w:p w:rsidR="00CC36E6" w:rsidRDefault="00CC36E6" w:rsidP="00CC36E6">
      <w:r>
        <w:t>When the simulation is running (state STARTED), you have some additional attributes</w:t>
      </w:r>
    </w:p>
    <w:p w:rsidR="00CC36E6" w:rsidRDefault="00CC36E6" w:rsidP="00CC36E6">
      <w:r>
        <w:t>percentAdvance is the percentage of advancement( 0 to 100)</w:t>
      </w:r>
    </w:p>
    <w:p w:rsidR="00CC36E6" w:rsidRPr="00D30F7F" w:rsidRDefault="00CC36E6" w:rsidP="00CC36E6"/>
    <w:p w:rsidR="00D30F7F" w:rsidRPr="0036608D" w:rsidRDefault="00D30F7F" w:rsidP="00CC36E6"/>
    <w:p w:rsidR="007410A5" w:rsidRDefault="007410A5" w:rsidP="007410A5">
      <w:pPr>
        <w:pStyle w:val="Titre2"/>
      </w:pPr>
      <w:bookmarkStart w:id="18" w:name="_Toc489972104"/>
      <w:r>
        <w:t>Inside a CI environment</w:t>
      </w:r>
      <w:bookmarkEnd w:id="18"/>
    </w:p>
    <w:p w:rsidR="007410A5" w:rsidRPr="007410A5" w:rsidRDefault="007410A5" w:rsidP="007410A5"/>
    <w:p w:rsidR="00243529" w:rsidRPr="00243529" w:rsidRDefault="00243529" w:rsidP="00DE0499">
      <w:pPr>
        <w:rPr>
          <w:lang w:val="fr-FR"/>
        </w:rPr>
      </w:pPr>
    </w:p>
    <w:p w:rsidR="00691213" w:rsidRPr="00243529" w:rsidRDefault="00691213" w:rsidP="00D87B7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fr-FR"/>
        </w:rPr>
      </w:pPr>
    </w:p>
    <w:p w:rsidR="00691CD8" w:rsidRPr="00243529" w:rsidRDefault="00691CD8" w:rsidP="0006571B">
      <w:pPr>
        <w:rPr>
          <w:lang w:val="fr-FR" w:eastAsia="fr-FR"/>
        </w:rPr>
      </w:pPr>
    </w:p>
    <w:p w:rsidR="003A571C" w:rsidRPr="00243529" w:rsidRDefault="003A571C" w:rsidP="002B3C25">
      <w:pPr>
        <w:rPr>
          <w:lang w:val="fr-FR"/>
        </w:rPr>
      </w:pPr>
    </w:p>
    <w:p w:rsidR="00A77930" w:rsidRPr="00243529" w:rsidRDefault="00A77930" w:rsidP="00520D1A">
      <w:pPr>
        <w:rPr>
          <w:lang w:val="fr-FR"/>
        </w:rPr>
        <w:sectPr w:rsidR="00A77930" w:rsidRPr="00243529" w:rsidSect="00DE7B44">
          <w:headerReference w:type="even" r:id="rId25"/>
          <w:headerReference w:type="default" r:id="rId26"/>
          <w:headerReference w:type="first" r:id="rId27"/>
          <w:pgSz w:w="11900" w:h="16840"/>
          <w:pgMar w:top="1486" w:right="1486" w:bottom="2087" w:left="1486" w:header="1474" w:footer="720" w:gutter="0"/>
          <w:cols w:space="720"/>
          <w:titlePg/>
          <w:docGrid w:linePitch="360"/>
        </w:sectPr>
      </w:pPr>
    </w:p>
    <w:p w:rsidR="00F1716A" w:rsidRPr="00243529" w:rsidRDefault="00F1716A" w:rsidP="00F1716A">
      <w:pPr>
        <w:rPr>
          <w:lang w:val="fr-FR"/>
        </w:rPr>
      </w:pPr>
    </w:p>
    <w:p w:rsidR="00F1716A" w:rsidRPr="00243529" w:rsidRDefault="00F1716A" w:rsidP="00F1716A">
      <w:pPr>
        <w:rPr>
          <w:lang w:val="fr-FR"/>
        </w:rPr>
      </w:pPr>
    </w:p>
    <w:p w:rsidR="00DD68D5" w:rsidRPr="00243529" w:rsidRDefault="00DD68D5" w:rsidP="00793C18">
      <w:pPr>
        <w:pStyle w:val="Titre7"/>
        <w:rPr>
          <w:lang w:val="fr-FR"/>
        </w:rPr>
      </w:pPr>
    </w:p>
    <w:p w:rsidR="00B5732D" w:rsidRPr="00243529" w:rsidRDefault="00B5732D" w:rsidP="00793C18">
      <w:pPr>
        <w:pStyle w:val="Titre7"/>
        <w:rPr>
          <w:lang w:val="fr-FR"/>
        </w:rPr>
      </w:pPr>
    </w:p>
    <w:p w:rsidR="00F1716A" w:rsidRPr="00761610" w:rsidRDefault="00DD077A" w:rsidP="00793C18">
      <w:pPr>
        <w:pStyle w:val="Titre7"/>
        <w:rPr>
          <w:lang w:val="fr-FR"/>
        </w:rPr>
      </w:pPr>
      <w:r w:rsidRPr="00761610">
        <w:rPr>
          <w:lang w:val="fr-FR"/>
        </w:rPr>
        <w:t>HEADQUARTERS</w:t>
      </w:r>
    </w:p>
    <w:p w:rsidR="00F1716A" w:rsidRPr="00761610" w:rsidRDefault="00A73FB8" w:rsidP="00793C18">
      <w:pPr>
        <w:pStyle w:val="Titre8"/>
        <w:rPr>
          <w:lang w:val="fr-FR"/>
        </w:rPr>
      </w:pPr>
      <w:r w:rsidRPr="00761610">
        <w:rPr>
          <w:lang w:val="fr-FR"/>
        </w:rPr>
        <w:t xml:space="preserve">PARIS, </w:t>
      </w:r>
      <w:r w:rsidR="00DD077A" w:rsidRPr="00761610">
        <w:rPr>
          <w:lang w:val="fr-FR"/>
        </w:rPr>
        <w:t>FRANCE</w:t>
      </w:r>
    </w:p>
    <w:p w:rsidR="00A73FB8" w:rsidRPr="00761610" w:rsidRDefault="00A73FB8" w:rsidP="00793C18">
      <w:pPr>
        <w:pStyle w:val="Titre9"/>
        <w:rPr>
          <w:lang w:val="fr-FR"/>
        </w:rPr>
      </w:pPr>
      <w:r w:rsidRPr="00761610">
        <w:rPr>
          <w:lang w:val="fr-FR"/>
        </w:rPr>
        <w:t xml:space="preserve">76 boulevard de la République </w:t>
      </w:r>
    </w:p>
    <w:p w:rsidR="00A73FB8" w:rsidRPr="00812138" w:rsidRDefault="00A73FB8" w:rsidP="00793C18">
      <w:pPr>
        <w:pStyle w:val="Titre9"/>
      </w:pPr>
      <w:r w:rsidRPr="00812138">
        <w:t>92100 Boulogne-Billancourt</w:t>
      </w:r>
    </w:p>
    <w:p w:rsidR="00F1716A" w:rsidRPr="00812138" w:rsidRDefault="00DD077A" w:rsidP="00793C18">
      <w:pPr>
        <w:pStyle w:val="Titre7"/>
      </w:pPr>
      <w:r w:rsidRPr="00812138">
        <w:t>EMEA, ASIA &amp; LATIN AMERICA</w:t>
      </w:r>
    </w:p>
    <w:p w:rsidR="00F1716A" w:rsidRPr="00485F12" w:rsidRDefault="00A73FB8" w:rsidP="00793C18">
      <w:pPr>
        <w:pStyle w:val="Titre8"/>
      </w:pPr>
      <w:r w:rsidRPr="00812138">
        <w:t>GR</w:t>
      </w:r>
      <w:r>
        <w:t>ENOBLE</w:t>
      </w:r>
      <w:r w:rsidR="00DD077A" w:rsidRPr="00485F12">
        <w:t>, FRANCE</w:t>
      </w:r>
    </w:p>
    <w:p w:rsidR="00DD077A" w:rsidRPr="00485F12" w:rsidRDefault="00A73FB8" w:rsidP="00793C18">
      <w:pPr>
        <w:pStyle w:val="Titre9"/>
      </w:pPr>
      <w:r w:rsidRPr="00485F12">
        <w:t>32, rue Gustave Eiffel</w:t>
      </w:r>
      <w:r w:rsidRPr="00485F12">
        <w:br/>
        <w:t xml:space="preserve">38000 Grenoble </w:t>
      </w:r>
    </w:p>
    <w:p w:rsidR="00F1716A" w:rsidRPr="00485F12" w:rsidRDefault="00DD077A" w:rsidP="00793C18">
      <w:pPr>
        <w:pStyle w:val="Titre7"/>
      </w:pPr>
      <w:r w:rsidRPr="00485F12">
        <w:t>N</w:t>
      </w:r>
      <w:r w:rsidR="00F1716A" w:rsidRPr="00485F12">
        <w:t>ORTH AMERICA</w:t>
      </w:r>
    </w:p>
    <w:p w:rsidR="00F1716A" w:rsidRPr="00485F12" w:rsidRDefault="00DD077A" w:rsidP="00793C18">
      <w:pPr>
        <w:pStyle w:val="Titre8"/>
      </w:pPr>
      <w:r w:rsidRPr="00485F12">
        <w:t>SAN FRANCISCO, USA</w:t>
      </w:r>
    </w:p>
    <w:p w:rsidR="00DD077A" w:rsidRDefault="00D23D55" w:rsidP="00793C18">
      <w:pPr>
        <w:pStyle w:val="Titre9"/>
      </w:pPr>
      <w:r>
        <w:t>44 Tehama Street</w:t>
      </w:r>
      <w:r w:rsidR="00DD077A" w:rsidRPr="00485F12">
        <w:br/>
        <w:t>San Francisco, CA</w:t>
      </w:r>
      <w:r>
        <w:t xml:space="preserve"> 94105</w:t>
      </w:r>
    </w:p>
    <w:p w:rsidR="00D23D55" w:rsidRDefault="00D23D55" w:rsidP="00D23D55">
      <w:pPr>
        <w:pStyle w:val="Titre8"/>
      </w:pPr>
    </w:p>
    <w:p w:rsidR="00D23D55" w:rsidRPr="00485F12" w:rsidRDefault="00D23D55" w:rsidP="00D23D55">
      <w:pPr>
        <w:pStyle w:val="Titre8"/>
      </w:pPr>
      <w:r>
        <w:t>NEW YORK</w:t>
      </w:r>
      <w:r w:rsidRPr="00485F12">
        <w:t>, USA</w:t>
      </w:r>
    </w:p>
    <w:p w:rsidR="00D23D55" w:rsidRDefault="00D23D55" w:rsidP="00D23D55">
      <w:pPr>
        <w:pStyle w:val="Titre9"/>
      </w:pPr>
      <w:r>
        <w:t xml:space="preserve">33 Nassau Avenue </w:t>
      </w:r>
    </w:p>
    <w:p w:rsidR="00D23D55" w:rsidRPr="00485F12" w:rsidRDefault="00D23D55" w:rsidP="00D23D55">
      <w:pPr>
        <w:pStyle w:val="Titre9"/>
      </w:pPr>
      <w:r>
        <w:t>Brooklyn NY 11222</w:t>
      </w:r>
    </w:p>
    <w:p w:rsidR="00D23D55" w:rsidRPr="00D23D55" w:rsidRDefault="00D23D55" w:rsidP="00D23D55"/>
    <w:p w:rsidR="00DD077A" w:rsidRPr="00485F12" w:rsidRDefault="00DD077A" w:rsidP="007F756E"/>
    <w:sectPr w:rsidR="00DD077A" w:rsidRPr="00485F12" w:rsidSect="00DE7B44">
      <w:headerReference w:type="first" r:id="rId28"/>
      <w:pgSz w:w="11900" w:h="16840"/>
      <w:pgMar w:top="1486" w:right="1486" w:bottom="2087" w:left="1486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2763" w:rsidRDefault="00EB2763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:rsidR="00EB2763" w:rsidRDefault="00EB2763" w:rsidP="0080441E">
      <w:pPr>
        <w:pStyle w:val="En-tte"/>
      </w:pPr>
    </w:p>
  </w:endnote>
  <w:endnote w:type="continuationSeparator" w:id="0">
    <w:p w:rsidR="00EB2763" w:rsidRDefault="00EB27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NeueLT Std Me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PMingLiU">
    <w:altName w:val="Arial Unicode MS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 w:rsidP="00D9750F">
    <w:pPr>
      <w:pStyle w:val="Pieddepage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  <w:r w:rsidRPr="00D9750F">
      <w:rPr>
        <w:sz w:val="20"/>
        <w:szCs w:val="20"/>
      </w:rPr>
      <w:ptab w:relativeTo="margin" w:alignment="center" w:leader="none"/>
    </w:r>
    <w:r w:rsidRPr="00D9750F">
      <w:t>CONFIDENTIAL</w:t>
    </w:r>
    <w:r w:rsidRPr="00D9750F">
      <w:ptab w:relativeTo="margin" w:alignment="right" w:leader="none"/>
    </w:r>
    <w:r>
      <w:t xml:space="preserve"> </w:t>
    </w:r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 </w:t>
    </w:r>
    <w:r>
      <w:fldChar w:fldCharType="begin"/>
    </w:r>
    <w:r>
      <w:instrText xml:space="preserve"> PAGE </w:instrText>
    </w:r>
    <w:r>
      <w:fldChar w:fldCharType="separate"/>
    </w:r>
    <w:r w:rsidR="00296C80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>
    <w:pPr>
      <w:pStyle w:val="Pieddepage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296C80">
      <w:rPr>
        <w:rStyle w:val="Numrodepage"/>
        <w:noProof/>
      </w:rPr>
      <w:t>7</w:t>
    </w:r>
    <w:r>
      <w:rPr>
        <w:rStyle w:val="Numrodepage"/>
      </w:rPr>
      <w:fldChar w:fldCharType="end"/>
    </w:r>
    <w:r>
      <w:rPr>
        <w:rStyle w:val="Numrodepage"/>
      </w:rPr>
      <w:t xml:space="preserve"> | </w:t>
    </w:r>
    <w:r w:rsidRPr="00D9750F">
      <w:rPr>
        <w:rStyle w:val="Numrodepage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CONFIDENTIAL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2763" w:rsidRDefault="00EB2763"/>
  </w:footnote>
  <w:footnote w:type="continuationSeparator" w:id="0">
    <w:p w:rsidR="00EB2763" w:rsidRDefault="00EB2763">
      <w:pPr>
        <w:spacing w:after="0" w:line="240" w:lineRule="auto"/>
      </w:pPr>
      <w:r>
        <w:continuationSeparator/>
      </w:r>
    </w:p>
    <w:p w:rsidR="00EB2763" w:rsidRDefault="00EB276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467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EB2763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84940034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555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EB2763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27675351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15D43E32" wp14:editId="0A62C20F">
          <wp:simplePos x="0" y="0"/>
          <wp:positionH relativeFrom="column">
            <wp:posOffset>-942340</wp:posOffset>
          </wp:positionH>
          <wp:positionV relativeFrom="paragraph">
            <wp:posOffset>-941705</wp:posOffset>
          </wp:positionV>
          <wp:extent cx="7596000" cy="1074466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Bonitasoft-0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44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-1259840</wp:posOffset>
          </wp:positionV>
          <wp:extent cx="7559675" cy="3621405"/>
          <wp:effectExtent l="0" t="0" r="9525" b="1079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3621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255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EB2763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2308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-956310</wp:posOffset>
          </wp:positionV>
          <wp:extent cx="7559675" cy="950595"/>
          <wp:effectExtent l="0" t="0" r="9525" b="0"/>
          <wp:wrapThrough wrapText="bothSides">
            <wp:wrapPolygon edited="0">
              <wp:start x="0" y="0"/>
              <wp:lineTo x="0" y="20778"/>
              <wp:lineTo x="21555" y="20778"/>
              <wp:lineTo x="21555" y="0"/>
              <wp:lineTo x="0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341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EB2763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-934720</wp:posOffset>
          </wp:positionV>
          <wp:extent cx="7559675" cy="956310"/>
          <wp:effectExtent l="0" t="0" r="9525" b="889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vertAnchor="page" w:horzAnchor="page" w:tblpX="1172" w:tblpY="1105"/>
      <w:tblW w:w="429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7666"/>
    </w:tblGrid>
    <w:tr w:rsidR="00243529" w:rsidRPr="0025191F" w:rsidTr="0080441E">
      <w:trPr>
        <w:trHeight w:val="84"/>
      </w:trPr>
      <w:tc>
        <w:tcPr>
          <w:tcW w:w="5000" w:type="pct"/>
        </w:tcPr>
        <w:p w:rsidR="00243529" w:rsidRPr="0025191F" w:rsidRDefault="00EB2763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022D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-935990</wp:posOffset>
          </wp:positionV>
          <wp:extent cx="7559675" cy="950595"/>
          <wp:effectExtent l="0" t="0" r="952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-1260475</wp:posOffset>
          </wp:positionV>
          <wp:extent cx="7631430" cy="10798175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1430" cy="1079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DFDEEB0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0"/>
    <w:multiLevelType w:val="singleLevel"/>
    <w:tmpl w:val="829C0EEA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4B6CE8A0"/>
    <w:lvl w:ilvl="0">
      <w:start w:val="1"/>
      <w:numFmt w:val="bullet"/>
      <w:pStyle w:val="Listepuce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3" w15:restartNumberingAfterBreak="0">
    <w:nsid w:val="FFFFFF82"/>
    <w:multiLevelType w:val="singleLevel"/>
    <w:tmpl w:val="034CCAC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904E9758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D8B8A84C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C1E07ED"/>
    <w:multiLevelType w:val="multilevel"/>
    <w:tmpl w:val="5F90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350A5A"/>
    <w:multiLevelType w:val="multilevel"/>
    <w:tmpl w:val="9946B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63C4E"/>
    <w:multiLevelType w:val="multilevel"/>
    <w:tmpl w:val="966A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202BBB"/>
    <w:multiLevelType w:val="hybridMultilevel"/>
    <w:tmpl w:val="108AE55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EA7448"/>
    <w:multiLevelType w:val="hybridMultilevel"/>
    <w:tmpl w:val="59E05B84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76134"/>
    <w:multiLevelType w:val="hybridMultilevel"/>
    <w:tmpl w:val="C71287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E280A"/>
    <w:multiLevelType w:val="multilevel"/>
    <w:tmpl w:val="6C5EE9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16C6A"/>
    <w:multiLevelType w:val="hybridMultilevel"/>
    <w:tmpl w:val="607ABFA4"/>
    <w:lvl w:ilvl="0" w:tplc="6AB295F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44E398">
      <w:start w:val="1"/>
      <w:numFmt w:val="bullet"/>
      <w:pStyle w:val="Requiremen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7FE2384">
      <w:start w:val="1338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61E5706"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4" w:tplc="1D18999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002A7A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BF0225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D2820A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B668C8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60F0D51"/>
    <w:multiLevelType w:val="hybridMultilevel"/>
    <w:tmpl w:val="3938A4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F65C1"/>
    <w:multiLevelType w:val="hybridMultilevel"/>
    <w:tmpl w:val="47028988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A18FA"/>
    <w:multiLevelType w:val="hybridMultilevel"/>
    <w:tmpl w:val="A0FA1FBE"/>
    <w:lvl w:ilvl="0" w:tplc="A02EA70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FA7067"/>
    <w:multiLevelType w:val="multilevel"/>
    <w:tmpl w:val="CDD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EC7255"/>
    <w:multiLevelType w:val="hybridMultilevel"/>
    <w:tmpl w:val="6EC4EA32"/>
    <w:lvl w:ilvl="0" w:tplc="598830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226A47"/>
    <w:multiLevelType w:val="hybridMultilevel"/>
    <w:tmpl w:val="F23694EA"/>
    <w:lvl w:ilvl="0" w:tplc="5EE268C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422EA3"/>
    <w:multiLevelType w:val="hybridMultilevel"/>
    <w:tmpl w:val="D43C7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7B7B74"/>
    <w:multiLevelType w:val="hybridMultilevel"/>
    <w:tmpl w:val="D304F8AE"/>
    <w:lvl w:ilvl="0" w:tplc="B2A88534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600D0C"/>
    <w:multiLevelType w:val="hybridMultilevel"/>
    <w:tmpl w:val="AFEEB57E"/>
    <w:lvl w:ilvl="0" w:tplc="176C0F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F21B1E"/>
    <w:multiLevelType w:val="multilevel"/>
    <w:tmpl w:val="55B4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C34C33"/>
    <w:multiLevelType w:val="hybridMultilevel"/>
    <w:tmpl w:val="66EA7740"/>
    <w:lvl w:ilvl="0" w:tplc="F3A6D016">
      <w:start w:val="1"/>
      <w:numFmt w:val="decimal"/>
      <w:pStyle w:val="Lgende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9C216D"/>
    <w:multiLevelType w:val="hybridMultilevel"/>
    <w:tmpl w:val="1F8494FC"/>
    <w:lvl w:ilvl="0" w:tplc="12FEE4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104C61"/>
    <w:multiLevelType w:val="multilevel"/>
    <w:tmpl w:val="0304FCEA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0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22"/>
  </w:num>
  <w:num w:numId="8">
    <w:abstractNumId w:val="13"/>
  </w:num>
  <w:num w:numId="9">
    <w:abstractNumId w:val="25"/>
  </w:num>
  <w:num w:numId="10">
    <w:abstractNumId w:val="11"/>
  </w:num>
  <w:num w:numId="11">
    <w:abstractNumId w:val="14"/>
  </w:num>
  <w:num w:numId="12">
    <w:abstractNumId w:val="27"/>
  </w:num>
  <w:num w:numId="13">
    <w:abstractNumId w:val="24"/>
  </w:num>
  <w:num w:numId="14">
    <w:abstractNumId w:val="8"/>
  </w:num>
  <w:num w:numId="15">
    <w:abstractNumId w:val="12"/>
  </w:num>
  <w:num w:numId="16">
    <w:abstractNumId w:val="17"/>
  </w:num>
  <w:num w:numId="17">
    <w:abstractNumId w:val="18"/>
  </w:num>
  <w:num w:numId="18">
    <w:abstractNumId w:val="6"/>
  </w:num>
  <w:num w:numId="19">
    <w:abstractNumId w:val="7"/>
  </w:num>
  <w:num w:numId="20">
    <w:abstractNumId w:val="20"/>
  </w:num>
  <w:num w:numId="21">
    <w:abstractNumId w:val="23"/>
  </w:num>
  <w:num w:numId="22">
    <w:abstractNumId w:val="16"/>
  </w:num>
  <w:num w:numId="23">
    <w:abstractNumId w:val="26"/>
  </w:num>
  <w:num w:numId="24">
    <w:abstractNumId w:val="9"/>
  </w:num>
  <w:num w:numId="25">
    <w:abstractNumId w:val="10"/>
  </w:num>
  <w:num w:numId="26">
    <w:abstractNumId w:val="19"/>
  </w:num>
  <w:num w:numId="27">
    <w:abstractNumId w:val="15"/>
  </w:num>
  <w:num w:numId="28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9A2"/>
    <w:rsid w:val="000004D2"/>
    <w:rsid w:val="00005BEE"/>
    <w:rsid w:val="00005FF6"/>
    <w:rsid w:val="00017436"/>
    <w:rsid w:val="00022DC0"/>
    <w:rsid w:val="00034702"/>
    <w:rsid w:val="000350F5"/>
    <w:rsid w:val="00062514"/>
    <w:rsid w:val="0006571B"/>
    <w:rsid w:val="00077E46"/>
    <w:rsid w:val="000803A3"/>
    <w:rsid w:val="000869D8"/>
    <w:rsid w:val="00086E18"/>
    <w:rsid w:val="0009211F"/>
    <w:rsid w:val="000A0905"/>
    <w:rsid w:val="000A6B72"/>
    <w:rsid w:val="000D40D4"/>
    <w:rsid w:val="000E5D1D"/>
    <w:rsid w:val="000E764D"/>
    <w:rsid w:val="000F7952"/>
    <w:rsid w:val="00101FF8"/>
    <w:rsid w:val="001137EA"/>
    <w:rsid w:val="00120968"/>
    <w:rsid w:val="00131148"/>
    <w:rsid w:val="00140280"/>
    <w:rsid w:val="00146965"/>
    <w:rsid w:val="001651C5"/>
    <w:rsid w:val="0016621E"/>
    <w:rsid w:val="001771E2"/>
    <w:rsid w:val="00184460"/>
    <w:rsid w:val="00184BFF"/>
    <w:rsid w:val="0018527B"/>
    <w:rsid w:val="001A0014"/>
    <w:rsid w:val="001A4C5D"/>
    <w:rsid w:val="001B7055"/>
    <w:rsid w:val="001C0923"/>
    <w:rsid w:val="001C1A59"/>
    <w:rsid w:val="001C484E"/>
    <w:rsid w:val="001D1ACC"/>
    <w:rsid w:val="001D40D1"/>
    <w:rsid w:val="001E157A"/>
    <w:rsid w:val="001F7B1E"/>
    <w:rsid w:val="002059C1"/>
    <w:rsid w:val="00214701"/>
    <w:rsid w:val="002170B6"/>
    <w:rsid w:val="002308C0"/>
    <w:rsid w:val="00233851"/>
    <w:rsid w:val="00242205"/>
    <w:rsid w:val="00243529"/>
    <w:rsid w:val="00244957"/>
    <w:rsid w:val="00250ADE"/>
    <w:rsid w:val="002526E5"/>
    <w:rsid w:val="00267832"/>
    <w:rsid w:val="00275435"/>
    <w:rsid w:val="00284F48"/>
    <w:rsid w:val="002961DE"/>
    <w:rsid w:val="00296C80"/>
    <w:rsid w:val="002A7BCD"/>
    <w:rsid w:val="002B0650"/>
    <w:rsid w:val="002B3C25"/>
    <w:rsid w:val="002B5215"/>
    <w:rsid w:val="002D1255"/>
    <w:rsid w:val="002D343B"/>
    <w:rsid w:val="002D676F"/>
    <w:rsid w:val="002E0D2C"/>
    <w:rsid w:val="002E7BB0"/>
    <w:rsid w:val="002F6BFA"/>
    <w:rsid w:val="00305352"/>
    <w:rsid w:val="00332792"/>
    <w:rsid w:val="0033701F"/>
    <w:rsid w:val="00351C3C"/>
    <w:rsid w:val="00352A17"/>
    <w:rsid w:val="00353673"/>
    <w:rsid w:val="00362F19"/>
    <w:rsid w:val="00363541"/>
    <w:rsid w:val="0036608D"/>
    <w:rsid w:val="0037054C"/>
    <w:rsid w:val="00372DC6"/>
    <w:rsid w:val="00381624"/>
    <w:rsid w:val="003846B3"/>
    <w:rsid w:val="0038510B"/>
    <w:rsid w:val="0038689E"/>
    <w:rsid w:val="00390541"/>
    <w:rsid w:val="00392E70"/>
    <w:rsid w:val="00394DD6"/>
    <w:rsid w:val="003A3CEC"/>
    <w:rsid w:val="003A44A0"/>
    <w:rsid w:val="003A571C"/>
    <w:rsid w:val="003B7F75"/>
    <w:rsid w:val="003D7C08"/>
    <w:rsid w:val="003E291F"/>
    <w:rsid w:val="003F5BD2"/>
    <w:rsid w:val="00401763"/>
    <w:rsid w:val="0040764F"/>
    <w:rsid w:val="00414192"/>
    <w:rsid w:val="0042379A"/>
    <w:rsid w:val="00430730"/>
    <w:rsid w:val="00433570"/>
    <w:rsid w:val="00460D59"/>
    <w:rsid w:val="0046102A"/>
    <w:rsid w:val="00470E9A"/>
    <w:rsid w:val="004772FA"/>
    <w:rsid w:val="0048321B"/>
    <w:rsid w:val="00485F0B"/>
    <w:rsid w:val="00485F12"/>
    <w:rsid w:val="00485F94"/>
    <w:rsid w:val="00497993"/>
    <w:rsid w:val="004A56E1"/>
    <w:rsid w:val="004C437A"/>
    <w:rsid w:val="004D5CB0"/>
    <w:rsid w:val="004E012B"/>
    <w:rsid w:val="004E4278"/>
    <w:rsid w:val="004F1ADF"/>
    <w:rsid w:val="004F1DBA"/>
    <w:rsid w:val="00505E3F"/>
    <w:rsid w:val="00520D1A"/>
    <w:rsid w:val="00522586"/>
    <w:rsid w:val="005365ED"/>
    <w:rsid w:val="00552650"/>
    <w:rsid w:val="005614CF"/>
    <w:rsid w:val="0056663D"/>
    <w:rsid w:val="00580FD7"/>
    <w:rsid w:val="005811EF"/>
    <w:rsid w:val="0058264C"/>
    <w:rsid w:val="005916EA"/>
    <w:rsid w:val="005B320C"/>
    <w:rsid w:val="005C3EEC"/>
    <w:rsid w:val="005C5C4B"/>
    <w:rsid w:val="005D3041"/>
    <w:rsid w:val="005D7D0B"/>
    <w:rsid w:val="005D7FF0"/>
    <w:rsid w:val="005E5F3F"/>
    <w:rsid w:val="006030B2"/>
    <w:rsid w:val="00607A89"/>
    <w:rsid w:val="00623ED0"/>
    <w:rsid w:val="00631971"/>
    <w:rsid w:val="0063296B"/>
    <w:rsid w:val="00645F3B"/>
    <w:rsid w:val="0065098C"/>
    <w:rsid w:val="006603A8"/>
    <w:rsid w:val="006739B5"/>
    <w:rsid w:val="00676684"/>
    <w:rsid w:val="00680FEE"/>
    <w:rsid w:val="00686A2C"/>
    <w:rsid w:val="00687AEC"/>
    <w:rsid w:val="00691213"/>
    <w:rsid w:val="00691CD8"/>
    <w:rsid w:val="00694F6E"/>
    <w:rsid w:val="006A01CF"/>
    <w:rsid w:val="006B0D82"/>
    <w:rsid w:val="006B6F7D"/>
    <w:rsid w:val="006E2F31"/>
    <w:rsid w:val="006E5A5B"/>
    <w:rsid w:val="00703359"/>
    <w:rsid w:val="00706528"/>
    <w:rsid w:val="00717ACA"/>
    <w:rsid w:val="00722B86"/>
    <w:rsid w:val="007410A5"/>
    <w:rsid w:val="00753802"/>
    <w:rsid w:val="00761610"/>
    <w:rsid w:val="00770DC2"/>
    <w:rsid w:val="00774EDA"/>
    <w:rsid w:val="0077547A"/>
    <w:rsid w:val="00791B2F"/>
    <w:rsid w:val="00793C18"/>
    <w:rsid w:val="00795F30"/>
    <w:rsid w:val="007A52E4"/>
    <w:rsid w:val="007B19C3"/>
    <w:rsid w:val="007B2995"/>
    <w:rsid w:val="007C352B"/>
    <w:rsid w:val="007D6E91"/>
    <w:rsid w:val="007E05EE"/>
    <w:rsid w:val="007E14C0"/>
    <w:rsid w:val="007E21FC"/>
    <w:rsid w:val="007E6F59"/>
    <w:rsid w:val="007F277F"/>
    <w:rsid w:val="007F35FB"/>
    <w:rsid w:val="007F7169"/>
    <w:rsid w:val="007F756E"/>
    <w:rsid w:val="0080441E"/>
    <w:rsid w:val="008055F3"/>
    <w:rsid w:val="00806018"/>
    <w:rsid w:val="00812138"/>
    <w:rsid w:val="00823BF7"/>
    <w:rsid w:val="00864137"/>
    <w:rsid w:val="00880AB8"/>
    <w:rsid w:val="00896DEA"/>
    <w:rsid w:val="008C6246"/>
    <w:rsid w:val="008C6A66"/>
    <w:rsid w:val="008D41BE"/>
    <w:rsid w:val="008F6FF2"/>
    <w:rsid w:val="0091292F"/>
    <w:rsid w:val="009355B9"/>
    <w:rsid w:val="00935C8C"/>
    <w:rsid w:val="009453BA"/>
    <w:rsid w:val="00947F05"/>
    <w:rsid w:val="0095424B"/>
    <w:rsid w:val="00957846"/>
    <w:rsid w:val="00962CE3"/>
    <w:rsid w:val="0096383C"/>
    <w:rsid w:val="009650FE"/>
    <w:rsid w:val="00974B40"/>
    <w:rsid w:val="009946F4"/>
    <w:rsid w:val="00994ED9"/>
    <w:rsid w:val="00996807"/>
    <w:rsid w:val="009A05AF"/>
    <w:rsid w:val="009B6B70"/>
    <w:rsid w:val="009D455B"/>
    <w:rsid w:val="009E37EE"/>
    <w:rsid w:val="00A028D7"/>
    <w:rsid w:val="00A17C07"/>
    <w:rsid w:val="00A2272A"/>
    <w:rsid w:val="00A228DF"/>
    <w:rsid w:val="00A24259"/>
    <w:rsid w:val="00A34DF2"/>
    <w:rsid w:val="00A3606B"/>
    <w:rsid w:val="00A41FDF"/>
    <w:rsid w:val="00A5260A"/>
    <w:rsid w:val="00A53775"/>
    <w:rsid w:val="00A61254"/>
    <w:rsid w:val="00A70B5D"/>
    <w:rsid w:val="00A73FB8"/>
    <w:rsid w:val="00A77930"/>
    <w:rsid w:val="00A92D4A"/>
    <w:rsid w:val="00AD3086"/>
    <w:rsid w:val="00AE445B"/>
    <w:rsid w:val="00AE563A"/>
    <w:rsid w:val="00AE79B9"/>
    <w:rsid w:val="00AF33FB"/>
    <w:rsid w:val="00B016E9"/>
    <w:rsid w:val="00B02CA5"/>
    <w:rsid w:val="00B124ED"/>
    <w:rsid w:val="00B13EB0"/>
    <w:rsid w:val="00B151E6"/>
    <w:rsid w:val="00B20144"/>
    <w:rsid w:val="00B21281"/>
    <w:rsid w:val="00B22E74"/>
    <w:rsid w:val="00B24181"/>
    <w:rsid w:val="00B25A42"/>
    <w:rsid w:val="00B3114C"/>
    <w:rsid w:val="00B43996"/>
    <w:rsid w:val="00B53D37"/>
    <w:rsid w:val="00B56394"/>
    <w:rsid w:val="00B5732D"/>
    <w:rsid w:val="00B612F1"/>
    <w:rsid w:val="00B65A16"/>
    <w:rsid w:val="00B6681A"/>
    <w:rsid w:val="00B66F98"/>
    <w:rsid w:val="00B82494"/>
    <w:rsid w:val="00B858B4"/>
    <w:rsid w:val="00B87047"/>
    <w:rsid w:val="00B91E6A"/>
    <w:rsid w:val="00B94D97"/>
    <w:rsid w:val="00BB78E0"/>
    <w:rsid w:val="00BC7213"/>
    <w:rsid w:val="00BD669B"/>
    <w:rsid w:val="00BE063B"/>
    <w:rsid w:val="00BE0F4B"/>
    <w:rsid w:val="00BE5E80"/>
    <w:rsid w:val="00C04B28"/>
    <w:rsid w:val="00C050EA"/>
    <w:rsid w:val="00C10D3D"/>
    <w:rsid w:val="00C158E2"/>
    <w:rsid w:val="00C3459D"/>
    <w:rsid w:val="00C35CB5"/>
    <w:rsid w:val="00C4123D"/>
    <w:rsid w:val="00C51063"/>
    <w:rsid w:val="00C6736C"/>
    <w:rsid w:val="00C83A1C"/>
    <w:rsid w:val="00C86DDF"/>
    <w:rsid w:val="00CA2014"/>
    <w:rsid w:val="00CA2714"/>
    <w:rsid w:val="00CA659C"/>
    <w:rsid w:val="00CB4475"/>
    <w:rsid w:val="00CB5B58"/>
    <w:rsid w:val="00CC36E6"/>
    <w:rsid w:val="00CD5075"/>
    <w:rsid w:val="00CE1A81"/>
    <w:rsid w:val="00D1600A"/>
    <w:rsid w:val="00D22180"/>
    <w:rsid w:val="00D22E62"/>
    <w:rsid w:val="00D23D55"/>
    <w:rsid w:val="00D30F7F"/>
    <w:rsid w:val="00D33705"/>
    <w:rsid w:val="00D34AB1"/>
    <w:rsid w:val="00D445CA"/>
    <w:rsid w:val="00D46FF0"/>
    <w:rsid w:val="00D61141"/>
    <w:rsid w:val="00D64B2D"/>
    <w:rsid w:val="00D659CB"/>
    <w:rsid w:val="00D71088"/>
    <w:rsid w:val="00D87B7C"/>
    <w:rsid w:val="00D9750F"/>
    <w:rsid w:val="00DA1A45"/>
    <w:rsid w:val="00DA222D"/>
    <w:rsid w:val="00DB0956"/>
    <w:rsid w:val="00DB5A68"/>
    <w:rsid w:val="00DD077A"/>
    <w:rsid w:val="00DD68D5"/>
    <w:rsid w:val="00DE0499"/>
    <w:rsid w:val="00DE4F32"/>
    <w:rsid w:val="00DE7B44"/>
    <w:rsid w:val="00DF59E3"/>
    <w:rsid w:val="00DF5CFB"/>
    <w:rsid w:val="00DF6FE5"/>
    <w:rsid w:val="00E00EDD"/>
    <w:rsid w:val="00E050CF"/>
    <w:rsid w:val="00E07AF8"/>
    <w:rsid w:val="00E13BAB"/>
    <w:rsid w:val="00E2526B"/>
    <w:rsid w:val="00E2649C"/>
    <w:rsid w:val="00E26525"/>
    <w:rsid w:val="00E317FD"/>
    <w:rsid w:val="00E334F1"/>
    <w:rsid w:val="00E35BDB"/>
    <w:rsid w:val="00E421C5"/>
    <w:rsid w:val="00E461A5"/>
    <w:rsid w:val="00E71F29"/>
    <w:rsid w:val="00E82C94"/>
    <w:rsid w:val="00E8539C"/>
    <w:rsid w:val="00E922B4"/>
    <w:rsid w:val="00E9505D"/>
    <w:rsid w:val="00EA19A2"/>
    <w:rsid w:val="00EA3F19"/>
    <w:rsid w:val="00EA4DBD"/>
    <w:rsid w:val="00EB2763"/>
    <w:rsid w:val="00ED78FF"/>
    <w:rsid w:val="00EE5BF3"/>
    <w:rsid w:val="00EF01C6"/>
    <w:rsid w:val="00EF398F"/>
    <w:rsid w:val="00EF510C"/>
    <w:rsid w:val="00F07BD4"/>
    <w:rsid w:val="00F14E44"/>
    <w:rsid w:val="00F1716A"/>
    <w:rsid w:val="00F21E7E"/>
    <w:rsid w:val="00F36975"/>
    <w:rsid w:val="00F61755"/>
    <w:rsid w:val="00FB317B"/>
    <w:rsid w:val="00FC3EB0"/>
    <w:rsid w:val="00FD17E8"/>
    <w:rsid w:val="00FD7B0B"/>
    <w:rsid w:val="00FF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60A43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D669B"/>
    <w:pPr>
      <w:spacing w:after="10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676684"/>
    <w:pPr>
      <w:keepNext/>
      <w:keepLines/>
      <w:numPr>
        <w:numId w:val="12"/>
      </w:numPr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6684"/>
    <w:pPr>
      <w:keepNext/>
      <w:keepLines/>
      <w:numPr>
        <w:ilvl w:val="1"/>
        <w:numId w:val="12"/>
      </w:numPr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6684"/>
    <w:pPr>
      <w:keepNext/>
      <w:keepLines/>
      <w:numPr>
        <w:ilvl w:val="2"/>
        <w:numId w:val="12"/>
      </w:numPr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76684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676684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76684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itre5Car">
    <w:name w:val="Titre 5 Car"/>
    <w:basedOn w:val="Policepardfaut"/>
    <w:link w:val="Titre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itre7Car">
    <w:name w:val="Titre 7 Car"/>
    <w:basedOn w:val="Policepardfaut"/>
    <w:link w:val="Titre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itre8Car">
    <w:name w:val="Titre 8 Car"/>
    <w:basedOn w:val="Policepardfaut"/>
    <w:link w:val="Titre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En-tte">
    <w:name w:val="header"/>
    <w:basedOn w:val="Normal"/>
    <w:link w:val="En-tteCar"/>
    <w:autoRedefine/>
    <w:uiPriority w:val="99"/>
    <w:unhideWhenUsed/>
    <w:qFormat/>
    <w:rsid w:val="0080441E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80441E"/>
    <w:rPr>
      <w:caps/>
      <w:color w:val="FFFFFF" w:themeColor="background1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D9750F"/>
    <w:rPr>
      <w:color w:val="CE1126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Emphaseple">
    <w:name w:val="Subtle Emphasis"/>
    <w:basedOn w:val="Policepardfaut"/>
    <w:uiPriority w:val="19"/>
    <w:qFormat/>
    <w:rsid w:val="0014028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1C484E"/>
    <w:rPr>
      <w:i/>
      <w:iCs/>
    </w:rPr>
  </w:style>
  <w:style w:type="character" w:styleId="Emphaseintense">
    <w:name w:val="Intense Emphasis"/>
    <w:basedOn w:val="Policepardfaut"/>
    <w:uiPriority w:val="21"/>
    <w:qFormat/>
    <w:rsid w:val="001C484E"/>
    <w:rPr>
      <w:b/>
      <w:bCs/>
      <w:i/>
      <w:iCs/>
      <w:color w:val="4F81BD" w:themeColor="accent1"/>
    </w:rPr>
  </w:style>
  <w:style w:type="paragraph" w:styleId="Signature">
    <w:name w:val="Signature"/>
    <w:basedOn w:val="Normal"/>
    <w:link w:val="SignatureCar"/>
    <w:uiPriority w:val="99"/>
    <w:unhideWhenUsed/>
    <w:rsid w:val="00B66F98"/>
    <w:pPr>
      <w:spacing w:before="200" w:after="0" w:line="240" w:lineRule="auto"/>
      <w:ind w:left="567"/>
      <w:jc w:val="left"/>
    </w:pPr>
    <w:rPr>
      <w:sz w:val="30"/>
    </w:rPr>
  </w:style>
  <w:style w:type="character" w:customStyle="1" w:styleId="SignatureCar">
    <w:name w:val="Signature Car"/>
    <w:basedOn w:val="Policepardfaut"/>
    <w:link w:val="Signature"/>
    <w:uiPriority w:val="99"/>
    <w:rsid w:val="00B66F98"/>
    <w:rPr>
      <w:sz w:val="30"/>
    </w:rPr>
  </w:style>
  <w:style w:type="paragraph" w:styleId="Listepuce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623ED0"/>
    <w:pPr>
      <w:numPr>
        <w:numId w:val="7"/>
      </w:numPr>
      <w:contextualSpacing/>
    </w:pPr>
  </w:style>
  <w:style w:type="paragraph" w:styleId="Listepuces3">
    <w:name w:val="List Bullet 3"/>
    <w:basedOn w:val="Normal"/>
    <w:uiPriority w:val="99"/>
    <w:unhideWhenUsed/>
    <w:rsid w:val="00957846"/>
    <w:pPr>
      <w:numPr>
        <w:numId w:val="2"/>
      </w:numPr>
      <w:contextualSpacing/>
    </w:pPr>
  </w:style>
  <w:style w:type="character" w:styleId="Numrodeligne">
    <w:name w:val="line number"/>
    <w:basedOn w:val="Policepardfaut"/>
    <w:uiPriority w:val="99"/>
    <w:unhideWhenUsed/>
    <w:rsid w:val="00957846"/>
  </w:style>
  <w:style w:type="paragraph" w:styleId="Liste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e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epuces4">
    <w:name w:val="List Bullet 4"/>
    <w:basedOn w:val="Normal"/>
    <w:uiPriority w:val="99"/>
    <w:unhideWhenUsed/>
    <w:rsid w:val="00957846"/>
    <w:pPr>
      <w:numPr>
        <w:numId w:val="3"/>
      </w:numPr>
      <w:tabs>
        <w:tab w:val="num" w:pos="1209"/>
      </w:tabs>
      <w:contextualSpacing/>
    </w:pPr>
  </w:style>
  <w:style w:type="character" w:styleId="lev">
    <w:name w:val="Strong"/>
    <w:basedOn w:val="Policepardfaut"/>
    <w:uiPriority w:val="22"/>
    <w:qFormat/>
    <w:rsid w:val="00244957"/>
    <w:rPr>
      <w:b/>
      <w:bCs/>
    </w:rPr>
  </w:style>
  <w:style w:type="paragraph" w:styleId="En-ttedetabledesmatires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TM2">
    <w:name w:val="toc 2"/>
    <w:basedOn w:val="Normal"/>
    <w:next w:val="Normal"/>
    <w:autoRedefine/>
    <w:uiPriority w:val="39"/>
    <w:unhideWhenUsed/>
    <w:rsid w:val="00B43996"/>
    <w:pPr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TM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09211F"/>
    <w:pPr>
      <w:jc w:val="left"/>
    </w:pPr>
  </w:style>
  <w:style w:type="character" w:customStyle="1" w:styleId="CorpsdetexteCar">
    <w:name w:val="Corps de texte Car"/>
    <w:basedOn w:val="Policepardfaut"/>
    <w:link w:val="Corpsdetexte"/>
    <w:uiPriority w:val="99"/>
    <w:rsid w:val="0009211F"/>
    <w:rPr>
      <w:sz w:val="18"/>
    </w:rPr>
  </w:style>
  <w:style w:type="paragraph" w:styleId="Corpsdetexte2">
    <w:name w:val="Body Text 2"/>
    <w:basedOn w:val="Normal"/>
    <w:link w:val="Corpsdetexte2Car"/>
    <w:uiPriority w:val="99"/>
    <w:unhideWhenUsed/>
    <w:rsid w:val="00B43996"/>
    <w:rPr>
      <w:sz w:val="14"/>
    </w:rPr>
  </w:style>
  <w:style w:type="character" w:customStyle="1" w:styleId="Corpsdetexte2Car">
    <w:name w:val="Corps de texte 2 Car"/>
    <w:basedOn w:val="Policepardfaut"/>
    <w:link w:val="Corpsdetexte2"/>
    <w:uiPriority w:val="99"/>
    <w:rsid w:val="00B43996"/>
    <w:rPr>
      <w:sz w:val="14"/>
    </w:rPr>
  </w:style>
  <w:style w:type="paragraph" w:styleId="Textedebulles">
    <w:name w:val="Balloon Text"/>
    <w:basedOn w:val="Normal"/>
    <w:link w:val="TextedebullesCa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Normalcentr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Formuledepolitesse">
    <w:name w:val="Closing"/>
    <w:basedOn w:val="Normal"/>
    <w:link w:val="FormuledepolitesseCar"/>
    <w:uiPriority w:val="99"/>
    <w:unhideWhenUsed/>
    <w:rsid w:val="00B3114C"/>
    <w:pPr>
      <w:spacing w:after="0" w:line="240" w:lineRule="auto"/>
      <w:ind w:left="4252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sid w:val="00B3114C"/>
  </w:style>
  <w:style w:type="paragraph" w:styleId="Lgende">
    <w:name w:val="caption"/>
    <w:basedOn w:val="Normal"/>
    <w:next w:val="Normal"/>
    <w:uiPriority w:val="35"/>
    <w:unhideWhenUsed/>
    <w:rsid w:val="00EF510C"/>
    <w:pPr>
      <w:numPr>
        <w:numId w:val="9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phie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epuces5">
    <w:name w:val="List Bullet 5"/>
    <w:basedOn w:val="Normal"/>
    <w:uiPriority w:val="99"/>
    <w:unhideWhenUsed/>
    <w:rsid w:val="00D659CB"/>
    <w:pPr>
      <w:numPr>
        <w:numId w:val="4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676684"/>
    <w:pPr>
      <w:keepNext/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76684"/>
    <w:pPr>
      <w:keepNext/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76684"/>
    <w:pPr>
      <w:spacing w:before="260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enumros">
    <w:name w:val="List Number"/>
    <w:basedOn w:val="Normal"/>
    <w:uiPriority w:val="99"/>
    <w:unhideWhenUsed/>
    <w:rsid w:val="00184BFF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TM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Lienhypertexte">
    <w:name w:val="Hyperlink"/>
    <w:basedOn w:val="Policepardfaut"/>
    <w:uiPriority w:val="99"/>
    <w:unhideWhenUsed/>
    <w:rsid w:val="00522586"/>
    <w:rPr>
      <w:color w:val="CE1126"/>
      <w:u w:val="single"/>
    </w:rPr>
  </w:style>
  <w:style w:type="table" w:styleId="Grilledutableau">
    <w:name w:val="Table Grid"/>
    <w:basedOn w:val="Tableau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3">
    <w:name w:val="Body Text 3"/>
    <w:basedOn w:val="Normal"/>
    <w:link w:val="Corpsdetexte3Ca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4E012B"/>
    <w:rPr>
      <w:sz w:val="26"/>
      <w:szCs w:val="16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3">
    <w:name w:val="Body Text Indent 3"/>
    <w:basedOn w:val="Normal"/>
    <w:link w:val="Retraitcorpsdetexte3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econtinue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gende"/>
    <w:qFormat/>
    <w:rsid w:val="00EF510C"/>
    <w:pPr>
      <w:numPr>
        <w:numId w:val="8"/>
      </w:numPr>
    </w:pPr>
  </w:style>
  <w:style w:type="table" w:customStyle="1" w:styleId="Trameclaire-Accent11">
    <w:name w:val="Trame claire - Accent 11"/>
    <w:basedOn w:val="Tableau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umrodepage">
    <w:name w:val="page number"/>
    <w:basedOn w:val="Policepardfaut"/>
    <w:uiPriority w:val="99"/>
    <w:semiHidden/>
    <w:unhideWhenUsed/>
    <w:rsid w:val="005D7FF0"/>
  </w:style>
  <w:style w:type="paragraph" w:styleId="Sansinterligne">
    <w:name w:val="No Spacing"/>
    <w:link w:val="SansinterligneCa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ansinterligneCar">
    <w:name w:val="Sans interligne Car"/>
    <w:basedOn w:val="Policepardfaut"/>
    <w:link w:val="Sansinterligne"/>
    <w:rsid w:val="00706528"/>
    <w:rPr>
      <w:rFonts w:ascii="PMingLiU" w:eastAsiaTheme="minorEastAsia" w:hAnsi="PMingLiU"/>
    </w:rPr>
  </w:style>
  <w:style w:type="character" w:styleId="Lienhypertextesuivivisit">
    <w:name w:val="FollowedHyperlink"/>
    <w:basedOn w:val="Policepardfaut"/>
    <w:uiPriority w:val="99"/>
    <w:semiHidden/>
    <w:unhideWhenUsed/>
    <w:rsid w:val="00D9750F"/>
    <w:rPr>
      <w:color w:val="800080" w:themeColor="followedHyperlink"/>
      <w:u w:val="single"/>
    </w:rPr>
  </w:style>
  <w:style w:type="paragraph" w:customStyle="1" w:styleId="Code">
    <w:name w:val="Code"/>
    <w:basedOn w:val="Normal"/>
    <w:qFormat/>
    <w:rsid w:val="00E922B4"/>
    <w:pPr>
      <w:shd w:val="clear" w:color="auto" w:fill="D9D9D9" w:themeFill="background1" w:themeFillShade="D9"/>
      <w:tabs>
        <w:tab w:val="left" w:pos="142"/>
        <w:tab w:val="left" w:pos="284"/>
        <w:tab w:val="left" w:pos="426"/>
        <w:tab w:val="left" w:pos="567"/>
        <w:tab w:val="left" w:pos="709"/>
        <w:tab w:val="left" w:pos="851"/>
        <w:tab w:val="left" w:pos="993"/>
      </w:tabs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color w:val="2A00FF"/>
      <w:sz w:val="16"/>
      <w:szCs w:val="16"/>
      <w:lang w:val="fr-FR"/>
    </w:rPr>
  </w:style>
  <w:style w:type="paragraph" w:styleId="Paragraphedeliste">
    <w:name w:val="List Paragraph"/>
    <w:basedOn w:val="Normal"/>
    <w:uiPriority w:val="34"/>
    <w:qFormat/>
    <w:rsid w:val="00EA19A2"/>
    <w:pPr>
      <w:ind w:left="720"/>
      <w:contextualSpacing/>
    </w:pPr>
  </w:style>
  <w:style w:type="paragraph" w:customStyle="1" w:styleId="Requirement">
    <w:name w:val="Requirement"/>
    <w:basedOn w:val="Normal"/>
    <w:link w:val="RequirementCar"/>
    <w:qFormat/>
    <w:rsid w:val="004A56E1"/>
    <w:pPr>
      <w:keepNext/>
      <w:keepLines/>
      <w:numPr>
        <w:ilvl w:val="1"/>
        <w:numId w:val="11"/>
      </w:numPr>
      <w:spacing w:after="0"/>
    </w:pPr>
    <w:rPr>
      <w:i/>
      <w:sz w:val="16"/>
      <w:szCs w:val="16"/>
      <w:lang w:val="nl-BE"/>
    </w:rPr>
  </w:style>
  <w:style w:type="character" w:customStyle="1" w:styleId="RequirementCar">
    <w:name w:val="Requirement Car"/>
    <w:basedOn w:val="Policepardfaut"/>
    <w:link w:val="Requirement"/>
    <w:rsid w:val="004A56E1"/>
    <w:rPr>
      <w:i/>
      <w:sz w:val="16"/>
      <w:szCs w:val="16"/>
      <w:lang w:val="nl-B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20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20144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comment">
    <w:name w:val="comment"/>
    <w:basedOn w:val="Policepardfaut"/>
    <w:rsid w:val="00B20144"/>
  </w:style>
  <w:style w:type="character" w:customStyle="1" w:styleId="start-tag">
    <w:name w:val="start-tag"/>
    <w:basedOn w:val="Policepardfaut"/>
    <w:rsid w:val="00B20144"/>
  </w:style>
  <w:style w:type="character" w:customStyle="1" w:styleId="attribute-name">
    <w:name w:val="attribute-name"/>
    <w:basedOn w:val="Policepardfaut"/>
    <w:rsid w:val="00B20144"/>
  </w:style>
  <w:style w:type="character" w:customStyle="1" w:styleId="end-tag">
    <w:name w:val="end-tag"/>
    <w:basedOn w:val="Policepardfaut"/>
    <w:rsid w:val="00B20144"/>
  </w:style>
  <w:style w:type="paragraph" w:customStyle="1" w:styleId="m-8753436181120769869msolistparagraph">
    <w:name w:val="m-8753436181120769869msolistparagraph"/>
    <w:basedOn w:val="Normal"/>
    <w:rsid w:val="000E5D1D"/>
    <w:pPr>
      <w:spacing w:before="100"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CodeHTML">
    <w:name w:val="HTML Code"/>
    <w:basedOn w:val="Policepardfaut"/>
    <w:uiPriority w:val="99"/>
    <w:semiHidden/>
    <w:unhideWhenUsed/>
    <w:rsid w:val="00F07BD4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Policepardfaut"/>
    <w:rsid w:val="00F07BD4"/>
  </w:style>
  <w:style w:type="character" w:customStyle="1" w:styleId="apple-converted-space">
    <w:name w:val="apple-converted-space"/>
    <w:basedOn w:val="Policepardfaut"/>
    <w:rsid w:val="00F07BD4"/>
  </w:style>
  <w:style w:type="character" w:customStyle="1" w:styleId="apple-tab-span">
    <w:name w:val="apple-tab-span"/>
    <w:basedOn w:val="Policepardfaut"/>
    <w:rsid w:val="00691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52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850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9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143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2724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03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473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00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89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39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271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0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8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61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310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8696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70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456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8622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23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41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766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86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97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09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933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10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23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8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97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09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69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0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790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65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857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0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906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192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7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4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19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237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781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052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61360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6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8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65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7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15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7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84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4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036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1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0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48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534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00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2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49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9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1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6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33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89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8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9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73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36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9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16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8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0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6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1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55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5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21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52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7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7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76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3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0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8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925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29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7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3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691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1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2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25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1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05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86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7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275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37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80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19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02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3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55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92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784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9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73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90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53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43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1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172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8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16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91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8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85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96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399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6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54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01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1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46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75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4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9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5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5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4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40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92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56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3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86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7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7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50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3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196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2181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50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54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85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8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2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704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46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304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89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528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2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43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88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72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0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5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1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51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1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506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7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92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9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699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13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40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64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64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779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3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81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347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40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319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8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132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12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2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61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09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656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64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2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3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990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59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6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6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468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962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667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56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63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localhost:8080/bonita/portal/custom-page/custompage_meteor/?page=custompage_meteor&amp;action=loadandstart&amp;paramjson=%7b%22confname%22:%22%3cConfigName%3e%22%7d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eader" Target="header7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://www.jsoneditoronline.org/" TargetMode="External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ym\Google%20Drive\templates\02-A4%202013%2003%2027%20Template%20LongCont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A96CE5-DB7F-4072-82F5-57C768BF9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02-A4 2013 03 27 Template LongContent.dotx</Template>
  <TotalTime>0</TotalTime>
  <Pages>10</Pages>
  <Words>1137</Words>
  <Characters>6255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Bonita Tests</vt:lpstr>
    </vt:vector>
  </TitlesOfParts>
  <LinksUpToDate>false</LinksUpToDate>
  <CharactersWithSpaces>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Bonita Tests</dc:title>
  <dc:creator/>
  <cp:lastModifiedBy/>
  <cp:revision>1</cp:revision>
  <dcterms:created xsi:type="dcterms:W3CDTF">2017-01-17T14:41:00Z</dcterms:created>
  <dcterms:modified xsi:type="dcterms:W3CDTF">2017-08-08T23:12:00Z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